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6955A" w14:textId="203425C4" w:rsidR="009F40CC" w:rsidRDefault="008218D1" w:rsidP="00C44ED1">
      <w:pPr>
        <w:pStyle w:val="Title"/>
      </w:pPr>
      <w:r>
        <w:t>CM3110 Mobile App Development</w:t>
      </w:r>
    </w:p>
    <w:p w14:paraId="582C6D6B" w14:textId="57BA156C" w:rsidR="009F40CC" w:rsidRDefault="00ED3F8F" w:rsidP="00EB78FC">
      <w:pPr>
        <w:pStyle w:val="Heading1"/>
      </w:pPr>
      <w:r>
        <w:t>Topic</w:t>
      </w:r>
      <w:r w:rsidR="008218D1">
        <w:t xml:space="preserve"> </w:t>
      </w:r>
      <w:r w:rsidR="00C01647">
        <w:t>2</w:t>
      </w:r>
      <w:r w:rsidR="008218D1">
        <w:t xml:space="preserve"> </w:t>
      </w:r>
      <w:r w:rsidR="00AE2B51">
        <w:t xml:space="preserve">- </w:t>
      </w:r>
      <w:r w:rsidR="00C01647">
        <w:t>The App Dev Tools</w:t>
      </w:r>
    </w:p>
    <w:p w14:paraId="29467ACC" w14:textId="33980C41" w:rsidR="00C01647" w:rsidRDefault="00DA4D5F" w:rsidP="00C01647">
      <w:r>
        <w:t xml:space="preserve">In the lecture this week we </w:t>
      </w:r>
      <w:r w:rsidR="00C01647">
        <w:t xml:space="preserve">started looking at the tools </w:t>
      </w:r>
      <w:r w:rsidR="00456AE0">
        <w:t>used to create Android apps</w:t>
      </w:r>
      <w:r w:rsidR="00C01647">
        <w:t xml:space="preserve">. In the lab this we’ll </w:t>
      </w:r>
      <w:r w:rsidR="008410DD">
        <w:t>do a follow-along, walking through all the steps of getting a new Android Studio project setup for our weather app.</w:t>
      </w:r>
    </w:p>
    <w:p w14:paraId="36CFD832" w14:textId="25FCB7D9" w:rsidR="0009221C" w:rsidRDefault="0009221C" w:rsidP="00C01647">
      <w:r>
        <w:t>Below is the rough series of steps that we’ll going to follow.</w:t>
      </w:r>
    </w:p>
    <w:p w14:paraId="7143A9DF" w14:textId="0FB5430E" w:rsidR="00F84058" w:rsidRDefault="005205C0" w:rsidP="00C01647">
      <w:r>
        <w:t xml:space="preserve">Text in </w:t>
      </w:r>
      <w:r>
        <w:rPr>
          <w:i/>
          <w:iCs/>
        </w:rPr>
        <w:t>italics</w:t>
      </w:r>
      <w:r>
        <w:t xml:space="preserve"> refers to items</w:t>
      </w:r>
      <w:r w:rsidR="00456AE0">
        <w:t xml:space="preserve"> / things</w:t>
      </w:r>
      <w:r>
        <w:t xml:space="preserve"> that should be visible in Android Studio.</w:t>
      </w:r>
    </w:p>
    <w:p w14:paraId="70D1566F" w14:textId="65299FEB" w:rsidR="00F84058" w:rsidRPr="005205C0" w:rsidRDefault="00F84058" w:rsidP="00A332B6">
      <w:pPr>
        <w:pStyle w:val="Heading2"/>
      </w:pPr>
      <w:r>
        <w:t>Task 1 – The Hello World of apps</w:t>
      </w:r>
    </w:p>
    <w:p w14:paraId="1DFDD752" w14:textId="4EBD9013" w:rsidR="008410DD" w:rsidRDefault="0009221C" w:rsidP="00A332B6">
      <w:pPr>
        <w:pStyle w:val="Heading3"/>
      </w:pPr>
      <w:r>
        <w:t>Creating a New Project</w:t>
      </w:r>
    </w:p>
    <w:p w14:paraId="594CFB66" w14:textId="0473AE04" w:rsidR="0009221C" w:rsidRDefault="0009221C" w:rsidP="0009221C">
      <w:pPr>
        <w:pStyle w:val="ListParagraph"/>
        <w:numPr>
          <w:ilvl w:val="0"/>
          <w:numId w:val="3"/>
        </w:numPr>
      </w:pPr>
      <w:r>
        <w:t>Open Android Studio</w:t>
      </w:r>
      <w:r w:rsidR="00456AE0">
        <w:t>.</w:t>
      </w:r>
    </w:p>
    <w:p w14:paraId="3D731C8E" w14:textId="444186D4" w:rsidR="0009221C" w:rsidRDefault="0009221C" w:rsidP="0009221C">
      <w:pPr>
        <w:pStyle w:val="ListParagraph"/>
        <w:numPr>
          <w:ilvl w:val="0"/>
          <w:numId w:val="3"/>
        </w:numPr>
      </w:pPr>
      <w:r>
        <w:t xml:space="preserve">Create a </w:t>
      </w:r>
      <w:r w:rsidRPr="005205C0">
        <w:rPr>
          <w:i/>
          <w:iCs/>
        </w:rPr>
        <w:t>New Project</w:t>
      </w:r>
      <w:r>
        <w:t xml:space="preserve"> (or </w:t>
      </w:r>
      <w:r w:rsidR="00456AE0">
        <w:t>s</w:t>
      </w:r>
      <w:r w:rsidR="00E221F9">
        <w:t xml:space="preserve">elect </w:t>
      </w:r>
      <w:r w:rsidR="00E221F9" w:rsidRPr="005205C0">
        <w:rPr>
          <w:i/>
          <w:iCs/>
        </w:rPr>
        <w:t>New Project</w:t>
      </w:r>
      <w:r w:rsidR="00E221F9">
        <w:t xml:space="preserve"> from the </w:t>
      </w:r>
      <w:r w:rsidR="00E221F9" w:rsidRPr="005205C0">
        <w:rPr>
          <w:i/>
          <w:iCs/>
        </w:rPr>
        <w:t>File</w:t>
      </w:r>
      <w:r w:rsidR="00E221F9">
        <w:t xml:space="preserve"> menu if Android Studio is already open)</w:t>
      </w:r>
      <w:r w:rsidR="00456AE0">
        <w:t>.</w:t>
      </w:r>
    </w:p>
    <w:p w14:paraId="057889A5" w14:textId="4E171DDA" w:rsidR="00E221F9" w:rsidRDefault="00E221F9" w:rsidP="0009221C">
      <w:pPr>
        <w:pStyle w:val="ListParagraph"/>
        <w:numPr>
          <w:ilvl w:val="0"/>
          <w:numId w:val="3"/>
        </w:numPr>
      </w:pPr>
      <w:r>
        <w:t xml:space="preserve">Create a new project for </w:t>
      </w:r>
      <w:r w:rsidRPr="005205C0">
        <w:rPr>
          <w:i/>
          <w:iCs/>
        </w:rPr>
        <w:t>Phone and Tablet</w:t>
      </w:r>
      <w:r>
        <w:t xml:space="preserve"> </w:t>
      </w:r>
      <w:r w:rsidR="005205C0">
        <w:t xml:space="preserve">and select the </w:t>
      </w:r>
      <w:r w:rsidR="002C7624">
        <w:rPr>
          <w:i/>
          <w:iCs/>
        </w:rPr>
        <w:t>Empty Activity</w:t>
      </w:r>
      <w:r w:rsidR="002C7624">
        <w:t xml:space="preserve"> option.</w:t>
      </w:r>
    </w:p>
    <w:p w14:paraId="67E11214" w14:textId="161980F5" w:rsidR="002C7624" w:rsidRDefault="002C7624" w:rsidP="0009221C">
      <w:pPr>
        <w:pStyle w:val="ListParagraph"/>
        <w:numPr>
          <w:ilvl w:val="0"/>
          <w:numId w:val="3"/>
        </w:numPr>
      </w:pPr>
      <w:r>
        <w:t xml:space="preserve">Complete the </w:t>
      </w:r>
      <w:r>
        <w:rPr>
          <w:i/>
          <w:iCs/>
        </w:rPr>
        <w:t xml:space="preserve">Empty Activity </w:t>
      </w:r>
      <w:r>
        <w:t>form with appropriate details.</w:t>
      </w:r>
    </w:p>
    <w:p w14:paraId="67618F5D" w14:textId="435589E0" w:rsidR="002C7624" w:rsidRDefault="002C7624" w:rsidP="002C7624">
      <w:pPr>
        <w:pStyle w:val="ListParagraph"/>
        <w:numPr>
          <w:ilvl w:val="1"/>
          <w:numId w:val="3"/>
        </w:numPr>
      </w:pPr>
      <w:r>
        <w:t xml:space="preserve">Remember to set the </w:t>
      </w:r>
      <w:r>
        <w:rPr>
          <w:i/>
          <w:iCs/>
        </w:rPr>
        <w:t>Save Location</w:t>
      </w:r>
      <w:r>
        <w:t xml:space="preserve"> to somewhere sensible (although we’ll use </w:t>
      </w:r>
      <w:r w:rsidR="00456AE0">
        <w:t>GitHub</w:t>
      </w:r>
      <w:r>
        <w:t xml:space="preserve"> to </w:t>
      </w:r>
      <w:proofErr w:type="spellStart"/>
      <w:r>
        <w:t>backup</w:t>
      </w:r>
      <w:proofErr w:type="spellEnd"/>
      <w:r>
        <w:t xml:space="preserve"> everything</w:t>
      </w:r>
      <w:r w:rsidR="00456AE0">
        <w:t xml:space="preserve"> it’s still a good idea to store the files locally somewhere that you can find them again</w:t>
      </w:r>
      <w:r>
        <w:t>), and</w:t>
      </w:r>
    </w:p>
    <w:p w14:paraId="6B74F604" w14:textId="527C2B59" w:rsidR="002C7624" w:rsidRPr="00456AE0" w:rsidRDefault="00456AE0" w:rsidP="002C7624">
      <w:pPr>
        <w:pStyle w:val="ListParagraph"/>
        <w:numPr>
          <w:ilvl w:val="1"/>
          <w:numId w:val="3"/>
        </w:numPr>
        <w:rPr>
          <w:b/>
          <w:bCs/>
        </w:rPr>
      </w:pPr>
      <w:r w:rsidRPr="00456AE0">
        <w:rPr>
          <w:b/>
          <w:bCs/>
        </w:rPr>
        <w:t>S</w:t>
      </w:r>
      <w:r w:rsidR="002C7624" w:rsidRPr="00456AE0">
        <w:rPr>
          <w:b/>
          <w:bCs/>
        </w:rPr>
        <w:t xml:space="preserve">et the </w:t>
      </w:r>
      <w:r w:rsidR="002C7624" w:rsidRPr="00456AE0">
        <w:rPr>
          <w:b/>
          <w:bCs/>
          <w:i/>
          <w:iCs/>
        </w:rPr>
        <w:t>Language</w:t>
      </w:r>
      <w:r w:rsidR="002C7624" w:rsidRPr="00456AE0">
        <w:rPr>
          <w:b/>
          <w:bCs/>
        </w:rPr>
        <w:t xml:space="preserve"> to </w:t>
      </w:r>
      <w:r w:rsidR="002C7624" w:rsidRPr="00456AE0">
        <w:rPr>
          <w:b/>
          <w:bCs/>
          <w:i/>
        </w:rPr>
        <w:t>Java</w:t>
      </w:r>
      <w:r>
        <w:rPr>
          <w:i/>
        </w:rPr>
        <w:t xml:space="preserve">. </w:t>
      </w:r>
      <w:r>
        <w:rPr>
          <w:iCs/>
        </w:rPr>
        <w:t xml:space="preserve">(the default is Kotlin, and </w:t>
      </w:r>
      <w:proofErr w:type="spellStart"/>
      <w:r>
        <w:rPr>
          <w:iCs/>
        </w:rPr>
        <w:t>its</w:t>
      </w:r>
      <w:proofErr w:type="spellEnd"/>
      <w:r>
        <w:rPr>
          <w:iCs/>
        </w:rPr>
        <w:t xml:space="preserve"> easy to miss!).</w:t>
      </w:r>
    </w:p>
    <w:p w14:paraId="6AABE178" w14:textId="7DCD7E71" w:rsidR="002C7624" w:rsidRDefault="005E7377" w:rsidP="005E7377">
      <w:pPr>
        <w:pStyle w:val="ListParagraph"/>
        <w:numPr>
          <w:ilvl w:val="0"/>
          <w:numId w:val="3"/>
        </w:numPr>
      </w:pPr>
      <w:r>
        <w:t xml:space="preserve">Wait a few minutes for Android Studio to finish setting up, building, and displaying the new project and </w:t>
      </w:r>
      <w:r>
        <w:rPr>
          <w:i/>
          <w:iCs/>
        </w:rPr>
        <w:t>MainActivity.java</w:t>
      </w:r>
      <w:r>
        <w:t xml:space="preserve"> file.</w:t>
      </w:r>
    </w:p>
    <w:p w14:paraId="4F78B062" w14:textId="377DB9BC" w:rsidR="005E7377" w:rsidRDefault="005E7377" w:rsidP="00A332B6">
      <w:pPr>
        <w:pStyle w:val="Heading3"/>
      </w:pPr>
      <w:r>
        <w:lastRenderedPageBreak/>
        <w:t xml:space="preserve">Configure </w:t>
      </w:r>
      <w:proofErr w:type="spellStart"/>
      <w:r>
        <w:t>Github</w:t>
      </w:r>
      <w:proofErr w:type="spellEnd"/>
      <w:r w:rsidR="008C2B22">
        <w:t xml:space="preserve"> for a new project</w:t>
      </w:r>
    </w:p>
    <w:p w14:paraId="5293ECD9" w14:textId="481D2FFC" w:rsidR="001675E0" w:rsidRDefault="00F84058" w:rsidP="00B93068">
      <w:r>
        <w:t xml:space="preserve">Its never too early to </w:t>
      </w:r>
      <w:r w:rsidR="006B6E28">
        <w:t xml:space="preserve">start getting your </w:t>
      </w:r>
      <w:r w:rsidR="00D40264">
        <w:t xml:space="preserve">code </w:t>
      </w:r>
      <w:r w:rsidR="006B6E28">
        <w:t>back</w:t>
      </w:r>
      <w:r w:rsidR="00456AE0">
        <w:t>-</w:t>
      </w:r>
      <w:r w:rsidR="006B6E28">
        <w:t xml:space="preserve">up sorted. Assuming you’ve created a </w:t>
      </w:r>
      <w:r w:rsidR="00B632CC">
        <w:t>GitHub</w:t>
      </w:r>
      <w:r w:rsidR="006B6E28">
        <w:t xml:space="preserve"> repository (using the link on the Moodle page)</w:t>
      </w:r>
      <w:r w:rsidR="00D40264">
        <w:t>, g</w:t>
      </w:r>
      <w:r w:rsidR="00E152CB">
        <w:t xml:space="preserve">et the URL </w:t>
      </w:r>
      <w:r w:rsidR="00B632CC">
        <w:t xml:space="preserve">for the repo </w:t>
      </w:r>
      <w:r w:rsidR="00D40264">
        <w:t xml:space="preserve">you created. If </w:t>
      </w:r>
      <w:proofErr w:type="spellStart"/>
      <w:r w:rsidR="00D40264">
        <w:t>your</w:t>
      </w:r>
      <w:proofErr w:type="spellEnd"/>
      <w:r w:rsidR="00D40264">
        <w:t xml:space="preserve"> unsure what that is, go to the GitHub page for it, and copy the URL that would be used for cloning the repo.</w:t>
      </w:r>
      <w:r w:rsidR="00B632CC">
        <w:t xml:space="preserve"> </w:t>
      </w:r>
    </w:p>
    <w:p w14:paraId="77A77C39" w14:textId="3AE4E006" w:rsidR="008C2B22" w:rsidRDefault="008C2B22" w:rsidP="00B93068">
      <w:r>
        <w:t>Note – we’re assuming here that you’ve got an empty GitHub repo.</w:t>
      </w:r>
    </w:p>
    <w:p w14:paraId="5208BE96" w14:textId="28F91DA0" w:rsidR="008C0BEC" w:rsidRDefault="008C0BEC" w:rsidP="00B93068">
      <w:r>
        <w:t>In Android Studio</w:t>
      </w:r>
    </w:p>
    <w:p w14:paraId="1BF6A732" w14:textId="35CE72C1" w:rsidR="007E27C2" w:rsidRDefault="007E27C2" w:rsidP="008C0BEC">
      <w:pPr>
        <w:pStyle w:val="ListParagraph"/>
        <w:numPr>
          <w:ilvl w:val="0"/>
          <w:numId w:val="3"/>
        </w:numPr>
      </w:pPr>
      <w:r>
        <w:t xml:space="preserve">Create a local </w:t>
      </w:r>
      <w:proofErr w:type="spellStart"/>
      <w:r w:rsidR="00D40264">
        <w:t>git</w:t>
      </w:r>
      <w:proofErr w:type="spellEnd"/>
      <w:r>
        <w:t xml:space="preserve"> repo on the machine </w:t>
      </w:r>
      <w:r w:rsidR="00D40264">
        <w:t>you’re</w:t>
      </w:r>
      <w:r>
        <w:t xml:space="preserve"> working on</w:t>
      </w:r>
      <w:r w:rsidR="00D40264">
        <w:t>:</w:t>
      </w:r>
    </w:p>
    <w:p w14:paraId="77F24030" w14:textId="0E17B5EB" w:rsidR="008C0BEC" w:rsidRDefault="008C0BEC" w:rsidP="007E27C2">
      <w:pPr>
        <w:pStyle w:val="ListParagraph"/>
        <w:numPr>
          <w:ilvl w:val="1"/>
          <w:numId w:val="3"/>
        </w:numPr>
      </w:pPr>
      <w:r>
        <w:t xml:space="preserve">Select </w:t>
      </w:r>
      <w:r>
        <w:rPr>
          <w:i/>
          <w:iCs/>
        </w:rPr>
        <w:t>VCS</w:t>
      </w:r>
      <w:r>
        <w:t xml:space="preserve"> then </w:t>
      </w:r>
      <w:r w:rsidR="001642BC">
        <w:rPr>
          <w:i/>
          <w:iCs/>
        </w:rPr>
        <w:t>Create Git Repository</w:t>
      </w:r>
      <w:r w:rsidR="00D40264">
        <w:rPr>
          <w:i/>
          <w:iCs/>
        </w:rPr>
        <w:t>.</w:t>
      </w:r>
    </w:p>
    <w:p w14:paraId="0469E00E" w14:textId="4C151859" w:rsidR="0083211E" w:rsidRDefault="001642BC" w:rsidP="007E27C2">
      <w:pPr>
        <w:pStyle w:val="ListParagraph"/>
        <w:numPr>
          <w:ilvl w:val="1"/>
          <w:numId w:val="3"/>
        </w:numPr>
      </w:pPr>
      <w:r>
        <w:t xml:space="preserve">Select the folder that </w:t>
      </w:r>
      <w:r w:rsidR="0083211E">
        <w:t xml:space="preserve">contains your app code, then click </w:t>
      </w:r>
      <w:r w:rsidR="0083211E">
        <w:rPr>
          <w:i/>
          <w:iCs/>
        </w:rPr>
        <w:t>OK</w:t>
      </w:r>
      <w:r w:rsidR="00D40264">
        <w:rPr>
          <w:i/>
          <w:iCs/>
        </w:rPr>
        <w:t>.</w:t>
      </w:r>
    </w:p>
    <w:p w14:paraId="0FB1EECA" w14:textId="4C07CAAD" w:rsidR="0083211E" w:rsidRDefault="0083211E" w:rsidP="007E27C2">
      <w:pPr>
        <w:pStyle w:val="ListParagraph"/>
        <w:numPr>
          <w:ilvl w:val="1"/>
          <w:numId w:val="3"/>
        </w:numPr>
      </w:pPr>
      <w:r>
        <w:t xml:space="preserve">Wait a couple of </w:t>
      </w:r>
      <w:r w:rsidR="00D40264">
        <w:t>minutes</w:t>
      </w:r>
      <w:r>
        <w:t xml:space="preserve"> for Android Studio to setup the local </w:t>
      </w:r>
      <w:proofErr w:type="spellStart"/>
      <w:r>
        <w:t>git</w:t>
      </w:r>
      <w:proofErr w:type="spellEnd"/>
      <w:r>
        <w:t xml:space="preserve"> repo. The benefit of doing this, is that </w:t>
      </w:r>
      <w:r w:rsidR="007E27C2">
        <w:t>it’ll create a very useful .</w:t>
      </w:r>
      <w:proofErr w:type="spellStart"/>
      <w:r w:rsidR="007E27C2">
        <w:t>gitignore</w:t>
      </w:r>
      <w:proofErr w:type="spellEnd"/>
      <w:r w:rsidR="007E27C2">
        <w:t xml:space="preserve"> to ensure </w:t>
      </w:r>
      <w:r w:rsidR="00D40264">
        <w:t xml:space="preserve">that </w:t>
      </w:r>
      <w:r w:rsidR="007E27C2">
        <w:t xml:space="preserve">only the important files are uploaded to </w:t>
      </w:r>
      <w:r w:rsidR="00D40264">
        <w:t>GitHub</w:t>
      </w:r>
      <w:r w:rsidR="007E27C2">
        <w:t xml:space="preserve"> – anything that </w:t>
      </w:r>
      <w:r w:rsidR="00D40264">
        <w:t>is</w:t>
      </w:r>
      <w:r w:rsidR="007E27C2">
        <w:t xml:space="preserve"> autogenerated </w:t>
      </w:r>
      <w:r w:rsidR="00D40264">
        <w:t xml:space="preserve">at build time </w:t>
      </w:r>
      <w:r w:rsidR="007E27C2">
        <w:t>won’t be</w:t>
      </w:r>
      <w:r w:rsidR="00D40264">
        <w:t xml:space="preserve"> copied to GitHub.</w:t>
      </w:r>
    </w:p>
    <w:p w14:paraId="2595E049" w14:textId="5684F97E" w:rsidR="007E27C2" w:rsidRDefault="007E27C2" w:rsidP="0083211E">
      <w:pPr>
        <w:pStyle w:val="ListParagraph"/>
        <w:numPr>
          <w:ilvl w:val="0"/>
          <w:numId w:val="3"/>
        </w:numPr>
      </w:pPr>
      <w:r>
        <w:t>Now add the remote</w:t>
      </w:r>
      <w:r w:rsidR="00D40264">
        <w:t xml:space="preserve"> repo:</w:t>
      </w:r>
      <w:r>
        <w:t xml:space="preserve"> </w:t>
      </w:r>
    </w:p>
    <w:p w14:paraId="48291346" w14:textId="4E2C6C9F" w:rsidR="007E27C2" w:rsidRDefault="00D40264" w:rsidP="007E27C2">
      <w:pPr>
        <w:pStyle w:val="ListParagraph"/>
        <w:numPr>
          <w:ilvl w:val="1"/>
          <w:numId w:val="3"/>
        </w:numPr>
      </w:pPr>
      <w:r>
        <w:t>From the menu, select</w:t>
      </w:r>
      <w:r w:rsidR="007E27C2">
        <w:t xml:space="preserve"> </w:t>
      </w:r>
      <w:r w:rsidR="007E27C2">
        <w:rPr>
          <w:i/>
          <w:iCs/>
        </w:rPr>
        <w:t>Git</w:t>
      </w:r>
      <w:r w:rsidR="007E27C2">
        <w:t xml:space="preserve"> then </w:t>
      </w:r>
      <w:r w:rsidR="007E27C2">
        <w:rPr>
          <w:i/>
          <w:iCs/>
        </w:rPr>
        <w:t>Manage Remotes …</w:t>
      </w:r>
    </w:p>
    <w:p w14:paraId="67D744F4" w14:textId="7B137C7E" w:rsidR="007E27C2" w:rsidRDefault="007E27C2" w:rsidP="007E27C2">
      <w:pPr>
        <w:pStyle w:val="ListParagraph"/>
        <w:numPr>
          <w:ilvl w:val="1"/>
          <w:numId w:val="3"/>
        </w:numPr>
      </w:pPr>
      <w:r>
        <w:t xml:space="preserve">Add a new option, with the </w:t>
      </w:r>
      <w:r>
        <w:rPr>
          <w:i/>
          <w:iCs/>
        </w:rPr>
        <w:t xml:space="preserve">Name </w:t>
      </w:r>
      <w:r>
        <w:t xml:space="preserve">set to </w:t>
      </w:r>
      <w:r>
        <w:rPr>
          <w:i/>
          <w:iCs/>
        </w:rPr>
        <w:t>origin</w:t>
      </w:r>
      <w:r>
        <w:t xml:space="preserve"> and the </w:t>
      </w:r>
      <w:r w:rsidR="00DB03B2">
        <w:rPr>
          <w:i/>
          <w:iCs/>
        </w:rPr>
        <w:t>URL</w:t>
      </w:r>
      <w:r w:rsidR="00DB03B2">
        <w:t xml:space="preserve"> set to the </w:t>
      </w:r>
      <w:proofErr w:type="spellStart"/>
      <w:r w:rsidR="00DB03B2">
        <w:t>url</w:t>
      </w:r>
      <w:proofErr w:type="spellEnd"/>
      <w:r w:rsidR="00DB03B2">
        <w:t xml:space="preserve"> of your GitHub repo. </w:t>
      </w:r>
    </w:p>
    <w:p w14:paraId="359BED61" w14:textId="0139B94D" w:rsidR="00DB03B2" w:rsidRPr="00DB03B2" w:rsidRDefault="00DB03B2" w:rsidP="00DB03B2">
      <w:pPr>
        <w:pStyle w:val="ListParagraph"/>
        <w:numPr>
          <w:ilvl w:val="0"/>
          <w:numId w:val="3"/>
        </w:numPr>
        <w:rPr>
          <w:i/>
          <w:iCs/>
        </w:rPr>
      </w:pPr>
      <w:r>
        <w:t xml:space="preserve">If you’re promoted to </w:t>
      </w:r>
      <w:r>
        <w:rPr>
          <w:i/>
          <w:iCs/>
        </w:rPr>
        <w:t>Log in to GitHub</w:t>
      </w:r>
    </w:p>
    <w:p w14:paraId="6BB8B32D" w14:textId="038AA013" w:rsidR="00243F28" w:rsidRPr="00243F28" w:rsidRDefault="00243F28" w:rsidP="00DB03B2">
      <w:pPr>
        <w:pStyle w:val="ListParagraph"/>
        <w:numPr>
          <w:ilvl w:val="1"/>
          <w:numId w:val="3"/>
        </w:numPr>
        <w:rPr>
          <w:i/>
          <w:iCs/>
        </w:rPr>
      </w:pPr>
      <w:r>
        <w:rPr>
          <w:b/>
          <w:bCs/>
        </w:rPr>
        <w:t>Don’t select Log In via GitHub…</w:t>
      </w:r>
      <w:r>
        <w:t xml:space="preserve"> this option no longer works, instead</w:t>
      </w:r>
      <w:r w:rsidR="00D40264">
        <w:t>…</w:t>
      </w:r>
    </w:p>
    <w:p w14:paraId="1E867526" w14:textId="464369B1" w:rsidR="00243F28" w:rsidRDefault="00243F28" w:rsidP="00DB03B2">
      <w:pPr>
        <w:pStyle w:val="ListParagraph"/>
        <w:numPr>
          <w:ilvl w:val="1"/>
          <w:numId w:val="3"/>
        </w:numPr>
        <w:rPr>
          <w:i/>
          <w:iCs/>
        </w:rPr>
      </w:pPr>
      <w:r>
        <w:t xml:space="preserve">Click </w:t>
      </w:r>
      <w:r>
        <w:rPr>
          <w:i/>
          <w:iCs/>
        </w:rPr>
        <w:t>Use Token…</w:t>
      </w:r>
    </w:p>
    <w:p w14:paraId="233A83A5" w14:textId="782BB391" w:rsidR="00243F28" w:rsidRPr="0011660D" w:rsidRDefault="0011660D" w:rsidP="00DB03B2">
      <w:pPr>
        <w:pStyle w:val="ListParagraph"/>
        <w:numPr>
          <w:ilvl w:val="1"/>
          <w:numId w:val="3"/>
        </w:numPr>
        <w:rPr>
          <w:i/>
          <w:iCs/>
        </w:rPr>
      </w:pPr>
      <w:r>
        <w:t xml:space="preserve">If you have a token handy, then go ahead and copy it into the dialog. Otherwise, click </w:t>
      </w:r>
      <w:r>
        <w:rPr>
          <w:i/>
          <w:iCs/>
        </w:rPr>
        <w:t>Generate Token</w:t>
      </w:r>
      <w:r w:rsidR="00D40264">
        <w:rPr>
          <w:i/>
          <w:iCs/>
        </w:rPr>
        <w:t>.</w:t>
      </w:r>
    </w:p>
    <w:p w14:paraId="68A576E9" w14:textId="2A4A34B4" w:rsidR="0011660D" w:rsidRPr="005C7E57" w:rsidRDefault="0011660D" w:rsidP="00DB03B2">
      <w:pPr>
        <w:pStyle w:val="ListParagraph"/>
        <w:numPr>
          <w:ilvl w:val="1"/>
          <w:numId w:val="3"/>
        </w:numPr>
        <w:rPr>
          <w:i/>
          <w:iCs/>
        </w:rPr>
      </w:pPr>
      <w:r>
        <w:t xml:space="preserve">Log in to </w:t>
      </w:r>
      <w:r w:rsidR="00500D25">
        <w:t xml:space="preserve">GitHub </w:t>
      </w:r>
      <w:r w:rsidR="00295B28">
        <w:t xml:space="preserve">and </w:t>
      </w:r>
      <w:r w:rsidR="00D40264">
        <w:t>it’ll</w:t>
      </w:r>
      <w:r w:rsidR="00295B28">
        <w:t xml:space="preserve"> automatically setup a </w:t>
      </w:r>
      <w:r w:rsidR="00295B28">
        <w:rPr>
          <w:i/>
          <w:iCs/>
        </w:rPr>
        <w:t>New Personal Access Token</w:t>
      </w:r>
      <w:r w:rsidR="00295B28">
        <w:t xml:space="preserve"> for you. You may want to </w:t>
      </w:r>
      <w:r w:rsidR="00295B28">
        <w:rPr>
          <w:b/>
          <w:bCs/>
        </w:rPr>
        <w:t>change the expiration</w:t>
      </w:r>
      <w:r w:rsidR="00295B28">
        <w:rPr>
          <w:b/>
          <w:bCs/>
          <w:i/>
          <w:iCs/>
        </w:rPr>
        <w:t xml:space="preserve"> </w:t>
      </w:r>
      <w:r w:rsidR="00295B28">
        <w:t xml:space="preserve">to </w:t>
      </w:r>
      <w:r w:rsidR="005C7E57">
        <w:t xml:space="preserve">a </w:t>
      </w:r>
      <w:r w:rsidR="005C7E57" w:rsidRPr="005C7E57">
        <w:rPr>
          <w:i/>
          <w:iCs/>
        </w:rPr>
        <w:t>custom date</w:t>
      </w:r>
      <w:r w:rsidR="005C7E57">
        <w:t xml:space="preserve"> of 31 Jan 2023 – this will cover you for the duration of the module.</w:t>
      </w:r>
    </w:p>
    <w:p w14:paraId="257300C6" w14:textId="28417E3B" w:rsidR="005C7E57" w:rsidRDefault="005C7E57" w:rsidP="005C7E57">
      <w:pPr>
        <w:pStyle w:val="ListParagraph"/>
        <w:numPr>
          <w:ilvl w:val="2"/>
          <w:numId w:val="3"/>
        </w:numPr>
        <w:rPr>
          <w:i/>
          <w:iCs/>
        </w:rPr>
      </w:pPr>
      <w:r>
        <w:t xml:space="preserve">If you’re creating a token yourself, then ensure you have selected the following </w:t>
      </w:r>
      <w:r>
        <w:rPr>
          <w:i/>
          <w:iCs/>
        </w:rPr>
        <w:t>scopes</w:t>
      </w:r>
      <w:r w:rsidR="00D40264">
        <w:rPr>
          <w:i/>
          <w:iCs/>
        </w:rPr>
        <w:t xml:space="preserve">: </w:t>
      </w:r>
    </w:p>
    <w:p w14:paraId="1F2893DF" w14:textId="402876A8" w:rsidR="005C7E57" w:rsidRDefault="00D40264" w:rsidP="00D40264">
      <w:pPr>
        <w:pStyle w:val="ListParagraph"/>
        <w:numPr>
          <w:ilvl w:val="3"/>
          <w:numId w:val="3"/>
        </w:numPr>
        <w:rPr>
          <w:i/>
          <w:iCs/>
        </w:rPr>
      </w:pPr>
      <w:r>
        <w:rPr>
          <w:i/>
          <w:iCs/>
        </w:rPr>
        <w:t>w</w:t>
      </w:r>
      <w:r w:rsidR="005C7E57">
        <w:rPr>
          <w:i/>
          <w:iCs/>
        </w:rPr>
        <w:t>orkflow</w:t>
      </w:r>
    </w:p>
    <w:p w14:paraId="656715EF" w14:textId="1FC3FB77" w:rsidR="005C7E57" w:rsidRPr="005C7E57" w:rsidRDefault="005C7E57" w:rsidP="00D40264">
      <w:pPr>
        <w:pStyle w:val="ListParagraph"/>
        <w:numPr>
          <w:ilvl w:val="3"/>
          <w:numId w:val="3"/>
        </w:numPr>
        <w:rPr>
          <w:i/>
          <w:iCs/>
        </w:rPr>
      </w:pPr>
      <w:proofErr w:type="spellStart"/>
      <w:r>
        <w:rPr>
          <w:i/>
          <w:iCs/>
        </w:rPr>
        <w:t>read:org</w:t>
      </w:r>
      <w:proofErr w:type="spellEnd"/>
      <w:r>
        <w:t xml:space="preserve"> from the </w:t>
      </w:r>
      <w:proofErr w:type="spellStart"/>
      <w:r>
        <w:rPr>
          <w:i/>
          <w:iCs/>
        </w:rPr>
        <w:t>admin</w:t>
      </w:r>
      <w:r>
        <w:t>:</w:t>
      </w:r>
      <w:r>
        <w:rPr>
          <w:i/>
          <w:iCs/>
        </w:rPr>
        <w:t>org</w:t>
      </w:r>
      <w:proofErr w:type="spellEnd"/>
      <w:r>
        <w:t xml:space="preserve"> group</w:t>
      </w:r>
    </w:p>
    <w:p w14:paraId="3C92CBA3" w14:textId="3C7FE870" w:rsidR="005C7E57" w:rsidRDefault="00E70B8B" w:rsidP="00D40264">
      <w:pPr>
        <w:pStyle w:val="ListParagraph"/>
        <w:numPr>
          <w:ilvl w:val="3"/>
          <w:numId w:val="3"/>
        </w:numPr>
        <w:rPr>
          <w:i/>
          <w:iCs/>
        </w:rPr>
      </w:pPr>
      <w:r>
        <w:rPr>
          <w:i/>
          <w:iCs/>
        </w:rPr>
        <w:lastRenderedPageBreak/>
        <w:t>gist</w:t>
      </w:r>
    </w:p>
    <w:p w14:paraId="3C378F6D" w14:textId="77777777" w:rsidR="0078603D" w:rsidRPr="0078603D" w:rsidRDefault="008E51BB" w:rsidP="008E51BB">
      <w:pPr>
        <w:pStyle w:val="ListParagraph"/>
        <w:numPr>
          <w:ilvl w:val="1"/>
          <w:numId w:val="3"/>
        </w:numPr>
        <w:rPr>
          <w:i/>
          <w:iCs/>
        </w:rPr>
      </w:pPr>
      <w:r>
        <w:t xml:space="preserve">Generate the token, and then copy it. </w:t>
      </w:r>
    </w:p>
    <w:p w14:paraId="1204DEC4" w14:textId="2B5CAA07" w:rsidR="00E70B8B" w:rsidRPr="008E51BB" w:rsidRDefault="0078603D" w:rsidP="008E51BB">
      <w:pPr>
        <w:pStyle w:val="ListParagraph"/>
        <w:numPr>
          <w:ilvl w:val="1"/>
          <w:numId w:val="3"/>
        </w:numPr>
        <w:rPr>
          <w:i/>
          <w:iCs/>
        </w:rPr>
      </w:pPr>
      <w:r>
        <w:t>S</w:t>
      </w:r>
      <w:r w:rsidR="008E51BB">
        <w:t xml:space="preserve">ave </w:t>
      </w:r>
      <w:r>
        <w:t>the token to</w:t>
      </w:r>
      <w:r w:rsidR="008E51BB">
        <w:t xml:space="preserve"> a text file somewhere useful</w:t>
      </w:r>
      <w:r>
        <w:t xml:space="preserve"> (such as your H: drive or OneDrive), as you’ll need it next time you use Android Studio.</w:t>
      </w:r>
    </w:p>
    <w:p w14:paraId="321EB14E" w14:textId="1CF39EA5" w:rsidR="008E51BB" w:rsidRDefault="007275A8" w:rsidP="008E51BB">
      <w:pPr>
        <w:pStyle w:val="ListParagraph"/>
        <w:numPr>
          <w:ilvl w:val="1"/>
          <w:numId w:val="3"/>
        </w:numPr>
        <w:rPr>
          <w:i/>
          <w:iCs/>
        </w:rPr>
      </w:pPr>
      <w:r>
        <w:t xml:space="preserve">Back in Android Studio, paste the token into the </w:t>
      </w:r>
      <w:r>
        <w:rPr>
          <w:i/>
          <w:iCs/>
        </w:rPr>
        <w:t>Token</w:t>
      </w:r>
      <w:r>
        <w:t xml:space="preserve"> field of the </w:t>
      </w:r>
      <w:r>
        <w:rPr>
          <w:i/>
          <w:iCs/>
        </w:rPr>
        <w:t>Log In to GitHub</w:t>
      </w:r>
      <w:r>
        <w:t xml:space="preserve"> dialog (leave the </w:t>
      </w:r>
      <w:r>
        <w:rPr>
          <w:i/>
          <w:iCs/>
        </w:rPr>
        <w:t>Server</w:t>
      </w:r>
      <w:r>
        <w:t xml:space="preserve"> as </w:t>
      </w:r>
      <w:r>
        <w:rPr>
          <w:i/>
          <w:iCs/>
        </w:rPr>
        <w:t>github.com</w:t>
      </w:r>
      <w:r w:rsidRPr="0078603D">
        <w:t>)</w:t>
      </w:r>
      <w:r w:rsidR="0078603D" w:rsidRPr="0078603D">
        <w:t>.</w:t>
      </w:r>
    </w:p>
    <w:p w14:paraId="50E74E4C" w14:textId="4919DA16" w:rsidR="007275A8" w:rsidRPr="007275A8" w:rsidRDefault="007275A8" w:rsidP="008E51BB">
      <w:pPr>
        <w:pStyle w:val="ListParagraph"/>
        <w:numPr>
          <w:ilvl w:val="1"/>
          <w:numId w:val="3"/>
        </w:numPr>
        <w:rPr>
          <w:i/>
          <w:iCs/>
        </w:rPr>
      </w:pPr>
      <w:r>
        <w:t xml:space="preserve">Then click </w:t>
      </w:r>
      <w:r>
        <w:rPr>
          <w:i/>
          <w:iCs/>
        </w:rPr>
        <w:t>Log In</w:t>
      </w:r>
      <w:r w:rsidR="0078603D">
        <w:rPr>
          <w:i/>
          <w:iCs/>
        </w:rPr>
        <w:t>.</w:t>
      </w:r>
    </w:p>
    <w:p w14:paraId="0635CABF" w14:textId="24CC75BD" w:rsidR="007275A8" w:rsidRPr="001F2EFB" w:rsidRDefault="005301BC" w:rsidP="005301BC">
      <w:pPr>
        <w:pStyle w:val="ListParagraph"/>
        <w:numPr>
          <w:ilvl w:val="0"/>
          <w:numId w:val="3"/>
        </w:numPr>
        <w:rPr>
          <w:i/>
          <w:iCs/>
        </w:rPr>
      </w:pPr>
      <w:r>
        <w:t xml:space="preserve">Ok, now we should have our GitHub repo listed as a remote for </w:t>
      </w:r>
      <w:r w:rsidR="0078603D">
        <w:t>the</w:t>
      </w:r>
      <w:r>
        <w:t xml:space="preserve"> local </w:t>
      </w:r>
      <w:r w:rsidR="001F2EFB">
        <w:t xml:space="preserve">git repository running on </w:t>
      </w:r>
      <w:r w:rsidR="0078603D">
        <w:t>y</w:t>
      </w:r>
      <w:r w:rsidR="001F2EFB">
        <w:t xml:space="preserve">our machine. Click </w:t>
      </w:r>
      <w:r w:rsidR="001F2EFB">
        <w:rPr>
          <w:i/>
          <w:iCs/>
        </w:rPr>
        <w:t>OK</w:t>
      </w:r>
      <w:r w:rsidR="001F2EFB">
        <w:t xml:space="preserve"> to finish that process</w:t>
      </w:r>
      <w:r w:rsidR="0078603D">
        <w:t>.</w:t>
      </w:r>
    </w:p>
    <w:p w14:paraId="4F27591C" w14:textId="51134836" w:rsidR="001F2EFB" w:rsidRDefault="001F2EFB" w:rsidP="00A332B6">
      <w:pPr>
        <w:pStyle w:val="Heading3"/>
      </w:pPr>
      <w:r>
        <w:t>Push the Android Studio Project to GitHub</w:t>
      </w:r>
    </w:p>
    <w:p w14:paraId="7EFAD6DA" w14:textId="44E7A092" w:rsidR="001F2EFB" w:rsidRDefault="001F2EFB" w:rsidP="001F2EFB">
      <w:r>
        <w:t xml:space="preserve">Now that you’ve got the </w:t>
      </w:r>
      <w:r w:rsidR="009D657F">
        <w:t xml:space="preserve">GitHub repo setup as a remote, lets push </w:t>
      </w:r>
      <w:r w:rsidR="0078603D">
        <w:t>your</w:t>
      </w:r>
      <w:r w:rsidR="009D657F">
        <w:t xml:space="preserve"> local code to it. </w:t>
      </w:r>
    </w:p>
    <w:p w14:paraId="7A6007E3" w14:textId="0507E346" w:rsidR="009D657F" w:rsidRDefault="009D657F" w:rsidP="001F2EFB">
      <w:r>
        <w:t>First, add and commit all the files</w:t>
      </w:r>
      <w:r w:rsidR="0078603D">
        <w:t>:</w:t>
      </w:r>
    </w:p>
    <w:p w14:paraId="2A102656" w14:textId="68D5547D" w:rsidR="009D657F" w:rsidRPr="003B413C" w:rsidRDefault="009D657F" w:rsidP="009D657F">
      <w:pPr>
        <w:pStyle w:val="ListParagraph"/>
        <w:numPr>
          <w:ilvl w:val="0"/>
          <w:numId w:val="3"/>
        </w:numPr>
      </w:pPr>
      <w:r>
        <w:rPr>
          <w:i/>
          <w:iCs/>
        </w:rPr>
        <w:t xml:space="preserve">Git </w:t>
      </w:r>
      <w:r>
        <w:t xml:space="preserve">then </w:t>
      </w:r>
      <w:r w:rsidR="003B413C">
        <w:rPr>
          <w:i/>
          <w:iCs/>
        </w:rPr>
        <w:t>Commit…</w:t>
      </w:r>
    </w:p>
    <w:p w14:paraId="5B172815" w14:textId="1AA6ACEE" w:rsidR="003B413C" w:rsidRDefault="003B413C" w:rsidP="009D657F">
      <w:pPr>
        <w:pStyle w:val="ListParagraph"/>
        <w:numPr>
          <w:ilvl w:val="0"/>
          <w:numId w:val="3"/>
        </w:numPr>
      </w:pPr>
      <w:r>
        <w:t>Check</w:t>
      </w:r>
      <w:r>
        <w:rPr>
          <w:i/>
          <w:iCs/>
        </w:rPr>
        <w:t xml:space="preserve"> </w:t>
      </w:r>
      <w:r>
        <w:t xml:space="preserve">all the </w:t>
      </w:r>
      <w:proofErr w:type="spellStart"/>
      <w:r>
        <w:rPr>
          <w:i/>
          <w:iCs/>
        </w:rPr>
        <w:t>Unversioned</w:t>
      </w:r>
      <w:proofErr w:type="spellEnd"/>
      <w:r>
        <w:rPr>
          <w:i/>
          <w:iCs/>
        </w:rPr>
        <w:t xml:space="preserve"> Files</w:t>
      </w:r>
      <w:r>
        <w:t xml:space="preserve"> and add a suitable </w:t>
      </w:r>
      <w:r>
        <w:rPr>
          <w:i/>
          <w:iCs/>
        </w:rPr>
        <w:t>Commit message</w:t>
      </w:r>
      <w:r>
        <w:t xml:space="preserve"> (try to be more original than “first commit”</w:t>
      </w:r>
      <w:r w:rsidR="0078603D">
        <w:t>)</w:t>
      </w:r>
      <w:r>
        <w:t>.</w:t>
      </w:r>
    </w:p>
    <w:p w14:paraId="30599F55" w14:textId="4933AB6C" w:rsidR="003B413C" w:rsidRDefault="003B413C" w:rsidP="009D657F">
      <w:pPr>
        <w:pStyle w:val="ListParagraph"/>
        <w:numPr>
          <w:ilvl w:val="0"/>
          <w:numId w:val="3"/>
        </w:numPr>
      </w:pPr>
      <w:r>
        <w:t xml:space="preserve">Then click </w:t>
      </w:r>
      <w:r>
        <w:rPr>
          <w:i/>
          <w:iCs/>
        </w:rPr>
        <w:t>Commit and Push..</w:t>
      </w:r>
      <w:r>
        <w:t xml:space="preserve"> to both add these files to the local git repo, and push them to the remote GitHub repo.</w:t>
      </w:r>
    </w:p>
    <w:p w14:paraId="5E443BA1" w14:textId="62A1A753" w:rsidR="003B413C" w:rsidRDefault="00443847" w:rsidP="009D657F">
      <w:pPr>
        <w:pStyle w:val="ListParagraph"/>
        <w:numPr>
          <w:ilvl w:val="0"/>
          <w:numId w:val="3"/>
        </w:numPr>
      </w:pPr>
      <w:r>
        <w:t xml:space="preserve">All being well, it’ll take a couple of minutes – Android Studio may warn you that some </w:t>
      </w:r>
      <w:r>
        <w:rPr>
          <w:i/>
          <w:iCs/>
        </w:rPr>
        <w:t>Checks failed</w:t>
      </w:r>
      <w:r>
        <w:t xml:space="preserve">. If this happens, take a look at the and either resolve the issues, or go ahead and hit </w:t>
      </w:r>
      <w:r>
        <w:rPr>
          <w:i/>
          <w:iCs/>
        </w:rPr>
        <w:t>Commit Anyway and Push…</w:t>
      </w:r>
    </w:p>
    <w:p w14:paraId="6E9D1881" w14:textId="5F7457C0" w:rsidR="00443847" w:rsidRDefault="00443847" w:rsidP="00443847">
      <w:pPr>
        <w:pStyle w:val="ListParagraph"/>
        <w:numPr>
          <w:ilvl w:val="1"/>
          <w:numId w:val="3"/>
        </w:numPr>
      </w:pPr>
      <w:r>
        <w:t>These checks are usually for things like TODO comments in code and other minor issues that won’t impact the ability of your code to run.</w:t>
      </w:r>
    </w:p>
    <w:p w14:paraId="0D575ABD" w14:textId="0B0FD849" w:rsidR="00443847" w:rsidRDefault="00443847" w:rsidP="00443847">
      <w:pPr>
        <w:pStyle w:val="ListParagraph"/>
        <w:numPr>
          <w:ilvl w:val="0"/>
          <w:numId w:val="3"/>
        </w:numPr>
      </w:pPr>
      <w:r>
        <w:t xml:space="preserve">On the </w:t>
      </w:r>
      <w:r>
        <w:rPr>
          <w:i/>
          <w:iCs/>
        </w:rPr>
        <w:t xml:space="preserve">Push Commits to </w:t>
      </w:r>
      <w:r w:rsidR="00416CAE">
        <w:rPr>
          <w:i/>
          <w:iCs/>
        </w:rPr>
        <w:t>&lt;Repo&gt;</w:t>
      </w:r>
      <w:r>
        <w:t xml:space="preserve"> dialog, hit </w:t>
      </w:r>
      <w:r>
        <w:rPr>
          <w:i/>
          <w:iCs/>
        </w:rPr>
        <w:t>Push</w:t>
      </w:r>
      <w:r w:rsidR="00416CAE">
        <w:t>.</w:t>
      </w:r>
    </w:p>
    <w:p w14:paraId="5919A6E9" w14:textId="1842FDE4" w:rsidR="002E6A20" w:rsidRDefault="002E6A20" w:rsidP="00443847">
      <w:pPr>
        <w:pStyle w:val="ListParagraph"/>
        <w:numPr>
          <w:ilvl w:val="0"/>
          <w:numId w:val="3"/>
        </w:numPr>
      </w:pPr>
      <w:r>
        <w:t xml:space="preserve">Then you should get a notification that the </w:t>
      </w:r>
      <w:r w:rsidRPr="002E6A20">
        <w:rPr>
          <w:i/>
          <w:iCs/>
        </w:rPr>
        <w:t>push</w:t>
      </w:r>
      <w:r>
        <w:rPr>
          <w:i/>
          <w:iCs/>
        </w:rPr>
        <w:t>ed master</w:t>
      </w:r>
      <w:r w:rsidRPr="002E6A20">
        <w:rPr>
          <w:i/>
          <w:iCs/>
        </w:rPr>
        <w:t xml:space="preserve"> to new branch origin/master</w:t>
      </w:r>
      <w:r>
        <w:t xml:space="preserve"> has been successful. </w:t>
      </w:r>
    </w:p>
    <w:p w14:paraId="5D12CA00" w14:textId="246EFCCD" w:rsidR="00F60F3C" w:rsidRDefault="00F60F3C" w:rsidP="00F60F3C">
      <w:pPr>
        <w:pStyle w:val="ListParagraph"/>
        <w:numPr>
          <w:ilvl w:val="1"/>
          <w:numId w:val="3"/>
        </w:numPr>
      </w:pPr>
      <w:r>
        <w:t xml:space="preserve">If you don’t trust it open of </w:t>
      </w:r>
      <w:r w:rsidR="00416CAE">
        <w:t xml:space="preserve">a web </w:t>
      </w:r>
      <w:r>
        <w:t>browser, go to your GitHub repo and check – the code (and various other files) should be there.</w:t>
      </w:r>
    </w:p>
    <w:p w14:paraId="31AC9F5B" w14:textId="1D003204" w:rsidR="00927DC7" w:rsidRDefault="00E12F93" w:rsidP="00A332B6">
      <w:pPr>
        <w:pStyle w:val="Heading3"/>
      </w:pPr>
      <w:r>
        <w:t>Run the app and a Virtual Android Device</w:t>
      </w:r>
    </w:p>
    <w:p w14:paraId="079CDDCF" w14:textId="585468C6" w:rsidR="009228CE" w:rsidRDefault="00E12F93" w:rsidP="00927DC7">
      <w:r>
        <w:rPr>
          <w:b/>
          <w:bCs/>
        </w:rPr>
        <w:lastRenderedPageBreak/>
        <w:t xml:space="preserve">Warning: </w:t>
      </w:r>
      <w:r>
        <w:t xml:space="preserve">this should be the most boring app you ever run! But </w:t>
      </w:r>
      <w:r w:rsidR="009228CE">
        <w:t>all great things must start somewhere!</w:t>
      </w:r>
    </w:p>
    <w:p w14:paraId="39444F7E" w14:textId="04B4163F" w:rsidR="00902A8F" w:rsidRDefault="00902A8F" w:rsidP="00927DC7">
      <w:r>
        <w:t xml:space="preserve">If </w:t>
      </w:r>
      <w:r w:rsidR="001E1159">
        <w:rPr>
          <w:i/>
          <w:iCs/>
        </w:rPr>
        <w:t>No Devices</w:t>
      </w:r>
      <w:r w:rsidR="001E1159">
        <w:t xml:space="preserve"> is being shown on the Android Studio menu bar, then you’ll need to setup an Android Virtual Device (AVD)</w:t>
      </w:r>
      <w:r w:rsidR="009B38F4">
        <w:t>:</w:t>
      </w:r>
    </w:p>
    <w:p w14:paraId="0B767211" w14:textId="07D70A88" w:rsidR="0001390F" w:rsidRDefault="0001390F" w:rsidP="0001390F">
      <w:pPr>
        <w:pStyle w:val="ListParagraph"/>
        <w:numPr>
          <w:ilvl w:val="0"/>
          <w:numId w:val="3"/>
        </w:numPr>
      </w:pPr>
      <w:r>
        <w:t xml:space="preserve">From the menu, select </w:t>
      </w:r>
      <w:r>
        <w:rPr>
          <w:i/>
          <w:iCs/>
        </w:rPr>
        <w:t>Tools</w:t>
      </w:r>
      <w:r>
        <w:t xml:space="preserve"> then </w:t>
      </w:r>
      <w:r>
        <w:rPr>
          <w:i/>
          <w:iCs/>
        </w:rPr>
        <w:t>Devices Manager</w:t>
      </w:r>
      <w:r w:rsidR="00A11ECC">
        <w:rPr>
          <w:i/>
          <w:iCs/>
        </w:rPr>
        <w:t>.</w:t>
      </w:r>
    </w:p>
    <w:p w14:paraId="40A7E7F3" w14:textId="26ED920F" w:rsidR="0001390F" w:rsidRPr="0064533E" w:rsidRDefault="00161696" w:rsidP="0001390F">
      <w:pPr>
        <w:pStyle w:val="ListParagraph"/>
        <w:numPr>
          <w:ilvl w:val="0"/>
          <w:numId w:val="3"/>
        </w:numPr>
      </w:pPr>
      <w:r>
        <w:t xml:space="preserve">It’ll either open as a new dialog, or as a side tab in Android Studio. Click </w:t>
      </w:r>
      <w:r>
        <w:rPr>
          <w:i/>
          <w:iCs/>
        </w:rPr>
        <w:t>Create device</w:t>
      </w:r>
      <w:r>
        <w:t xml:space="preserve"> then go through the Wizard, creating a new </w:t>
      </w:r>
      <w:r>
        <w:rPr>
          <w:i/>
          <w:iCs/>
        </w:rPr>
        <w:t>Pixel 2 XL</w:t>
      </w:r>
      <w:r>
        <w:t xml:space="preserve"> Phone</w:t>
      </w:r>
      <w:r w:rsidR="00557D70">
        <w:t xml:space="preserve"> with the </w:t>
      </w:r>
      <w:r w:rsidR="00557D70">
        <w:rPr>
          <w:i/>
        </w:rPr>
        <w:t>System image</w:t>
      </w:r>
      <w:r w:rsidR="00557D70">
        <w:t xml:space="preserve"> of </w:t>
      </w:r>
      <w:r w:rsidR="00557D70">
        <w:rPr>
          <w:i/>
          <w:iCs/>
        </w:rPr>
        <w:t>API 3</w:t>
      </w:r>
      <w:r w:rsidR="00D85BB9">
        <w:rPr>
          <w:i/>
          <w:iCs/>
        </w:rPr>
        <w:t>3</w:t>
      </w:r>
      <w:r w:rsidR="00021C29">
        <w:rPr>
          <w:i/>
          <w:iCs/>
        </w:rPr>
        <w:t xml:space="preserve"> x86_64</w:t>
      </w:r>
      <w:r w:rsidR="00557D70">
        <w:t xml:space="preserve">. Give it a suitable </w:t>
      </w:r>
      <w:r w:rsidR="00557D70">
        <w:rPr>
          <w:i/>
          <w:iCs/>
        </w:rPr>
        <w:t>AVD Name</w:t>
      </w:r>
      <w:r w:rsidR="00557D70">
        <w:t xml:space="preserve">, and the select </w:t>
      </w:r>
      <w:r w:rsidR="00557D70">
        <w:rPr>
          <w:i/>
          <w:iCs/>
        </w:rPr>
        <w:t>Finish.</w:t>
      </w:r>
    </w:p>
    <w:p w14:paraId="2055029B" w14:textId="0680D8AC" w:rsidR="009228CE" w:rsidRDefault="009B38F4" w:rsidP="00927DC7">
      <w:r>
        <w:t xml:space="preserve">Once a device has been setup, it should be visible </w:t>
      </w:r>
      <w:r w:rsidR="00007D6A">
        <w:t xml:space="preserve">on the menu bar. </w:t>
      </w:r>
      <w:r w:rsidR="0064533E">
        <w:t xml:space="preserve">Select </w:t>
      </w:r>
      <w:r w:rsidR="00007D6A">
        <w:t xml:space="preserve">it, </w:t>
      </w:r>
      <w:r w:rsidR="0064533E">
        <w:t xml:space="preserve">then click the green run arrow. </w:t>
      </w:r>
    </w:p>
    <w:p w14:paraId="3762411B" w14:textId="6D704A15" w:rsidR="00F40402" w:rsidRDefault="00E8307A" w:rsidP="00927DC7">
      <w:r>
        <w:t xml:space="preserve">After a couple of minutes, the virtual device should display and show the </w:t>
      </w:r>
      <w:r w:rsidR="00A254B1">
        <w:t xml:space="preserve">Hello World screen of Android app development. </w:t>
      </w:r>
      <w:r w:rsidR="00F40402">
        <w:t>If it boots to a blank screen, then you need to turn it on</w:t>
      </w:r>
      <w:r w:rsidR="00A11ECC">
        <w:t>.</w:t>
      </w:r>
    </w:p>
    <w:p w14:paraId="498BD61F" w14:textId="6D10C4FE" w:rsidR="00E8307A" w:rsidRDefault="00A254B1" w:rsidP="00927DC7">
      <w:r>
        <w:t>Congratulations, you’re an app developer now!</w:t>
      </w:r>
    </w:p>
    <w:p w14:paraId="20A3855F" w14:textId="5065D106" w:rsidR="00F40402" w:rsidRDefault="0061598A" w:rsidP="00927DC7">
      <w:r>
        <w:t>Once its up and running, explore the AVD, the available menus (try rotating the device),</w:t>
      </w:r>
      <w:r w:rsidR="00F40402">
        <w:t xml:space="preserve"> etc.</w:t>
      </w:r>
    </w:p>
    <w:p w14:paraId="6102B94B" w14:textId="12938C99" w:rsidR="00A254B1" w:rsidRDefault="0061598A" w:rsidP="00A332B6">
      <w:pPr>
        <w:pStyle w:val="Heading2"/>
      </w:pPr>
      <w:r>
        <w:t xml:space="preserve">Task 2 – Adding a </w:t>
      </w:r>
      <w:r w:rsidR="000C01F2">
        <w:t>Doman Object</w:t>
      </w:r>
    </w:p>
    <w:p w14:paraId="41858F57" w14:textId="32A58B1B" w:rsidR="000C01F2" w:rsidRDefault="00087641" w:rsidP="00927DC7">
      <w:r>
        <w:t xml:space="preserve">In a future lab we’ll be downloading and displaying the hourly forecast for a given location. </w:t>
      </w:r>
      <w:r w:rsidR="00A11ECC">
        <w:t>Let’s</w:t>
      </w:r>
      <w:r>
        <w:t xml:space="preserve"> do some forward planning </w:t>
      </w:r>
      <w:r w:rsidR="002D108B">
        <w:t xml:space="preserve">by </w:t>
      </w:r>
      <w:r>
        <w:t>design</w:t>
      </w:r>
      <w:r w:rsidR="002D108B">
        <w:t>ing</w:t>
      </w:r>
      <w:r>
        <w:t xml:space="preserve"> and creat</w:t>
      </w:r>
      <w:r w:rsidR="002D108B">
        <w:t>ing</w:t>
      </w:r>
      <w:r>
        <w:t xml:space="preserve"> a Domain Object to store that information within our app.</w:t>
      </w:r>
    </w:p>
    <w:p w14:paraId="0978E131" w14:textId="56607994" w:rsidR="009504D9" w:rsidRDefault="009504D9" w:rsidP="00927DC7">
      <w:r>
        <w:t xml:space="preserve">First, </w:t>
      </w:r>
      <w:r w:rsidR="002D108B">
        <w:t>let’s</w:t>
      </w:r>
      <w:r>
        <w:t xml:space="preserve"> design the </w:t>
      </w:r>
      <w:r w:rsidR="002D108B">
        <w:t xml:space="preserve">domain </w:t>
      </w:r>
      <w:r>
        <w:t xml:space="preserve">object. Open your favourite weather app and check the </w:t>
      </w:r>
      <w:r w:rsidRPr="00D85BB9">
        <w:rPr>
          <w:b/>
          <w:bCs/>
        </w:rPr>
        <w:t>weather</w:t>
      </w:r>
      <w:r w:rsidR="00D85BB9">
        <w:rPr>
          <w:b/>
          <w:bCs/>
        </w:rPr>
        <w:t xml:space="preserve"> in your favourite location</w:t>
      </w:r>
      <w:r w:rsidRPr="00D85BB9">
        <w:rPr>
          <w:b/>
          <w:bCs/>
        </w:rPr>
        <w:t xml:space="preserve"> one </w:t>
      </w:r>
      <w:r w:rsidR="002D108B" w:rsidRPr="00D85BB9">
        <w:rPr>
          <w:b/>
          <w:bCs/>
        </w:rPr>
        <w:t>hour from</w:t>
      </w:r>
      <w:r w:rsidRPr="00D85BB9">
        <w:rPr>
          <w:b/>
          <w:bCs/>
        </w:rPr>
        <w:t xml:space="preserve"> now</w:t>
      </w:r>
      <w:r w:rsidR="002D108B">
        <w:t>.</w:t>
      </w:r>
    </w:p>
    <w:p w14:paraId="06E334D1" w14:textId="17E934F8" w:rsidR="009504D9" w:rsidRDefault="009504D9" w:rsidP="00927DC7">
      <w:r>
        <w:t>What information is displayed</w:t>
      </w:r>
      <w:r w:rsidR="00D85BB9">
        <w:t xml:space="preserve"> in the app</w:t>
      </w:r>
      <w:r w:rsidR="009231C3">
        <w:t>?</w:t>
      </w:r>
    </w:p>
    <w:p w14:paraId="6EB67BA9" w14:textId="7110F0D3" w:rsidR="009231C3" w:rsidRDefault="009231C3" w:rsidP="009231C3">
      <w:pPr>
        <w:pStyle w:val="ListParagraph"/>
        <w:numPr>
          <w:ilvl w:val="0"/>
          <w:numId w:val="3"/>
        </w:numPr>
      </w:pPr>
      <w:r>
        <w:t xml:space="preserve">You may see details such as: temperature, unit of measurement, humidity, time of day, date, </w:t>
      </w:r>
      <w:r w:rsidR="009B7118">
        <w:t>wind speed, gust speed, wind direction, chance of rain, an icon indicating weather type, amongst other things.</w:t>
      </w:r>
    </w:p>
    <w:p w14:paraId="5AEB94B2" w14:textId="31444DC3" w:rsidR="00A21EF9" w:rsidRDefault="00A21EF9" w:rsidP="00A21EF9">
      <w:pPr>
        <w:pStyle w:val="ListParagraph"/>
        <w:numPr>
          <w:ilvl w:val="0"/>
          <w:numId w:val="3"/>
        </w:numPr>
      </w:pPr>
      <w:r>
        <w:lastRenderedPageBreak/>
        <w:t>Select which of these attributes you’re going to add to your domain object. For each, define the type (string, int, double, float, Boolean, Class, Enum, etc) and name.</w:t>
      </w:r>
    </w:p>
    <w:p w14:paraId="5678E689" w14:textId="406F72C7" w:rsidR="00A21EF9" w:rsidRDefault="00A21EF9" w:rsidP="00A21EF9">
      <w:pPr>
        <w:pStyle w:val="ListParagraph"/>
        <w:numPr>
          <w:ilvl w:val="1"/>
          <w:numId w:val="3"/>
        </w:numPr>
      </w:pPr>
      <w:r>
        <w:t xml:space="preserve">Note – for </w:t>
      </w:r>
      <w:r w:rsidRPr="00021C29">
        <w:rPr>
          <w:b/>
          <w:bCs/>
        </w:rPr>
        <w:t>icons</w:t>
      </w:r>
      <w:r>
        <w:t xml:space="preserve">, the data type is likely to be String or Enum – we’ll work out how to </w:t>
      </w:r>
      <w:r w:rsidR="000D222A">
        <w:t>convert</w:t>
      </w:r>
      <w:r>
        <w:t xml:space="preserve"> that to an icon later</w:t>
      </w:r>
      <w:r w:rsidR="00021C29">
        <w:t xml:space="preserve"> in the module</w:t>
      </w:r>
      <w:r>
        <w:t>.</w:t>
      </w:r>
    </w:p>
    <w:p w14:paraId="4248260D" w14:textId="6DF3FA42" w:rsidR="00615FB4" w:rsidRDefault="00615FB4" w:rsidP="00615FB4">
      <w:pPr>
        <w:pStyle w:val="ListParagraph"/>
        <w:numPr>
          <w:ilvl w:val="0"/>
          <w:numId w:val="3"/>
        </w:numPr>
      </w:pPr>
      <w:r>
        <w:t>For the purposes of this example, we’ll add</w:t>
      </w:r>
      <w:r w:rsidR="00021C29">
        <w:t xml:space="preserve"> one attribute to the Hour Forecast</w:t>
      </w:r>
      <w:r>
        <w:t>:</w:t>
      </w:r>
    </w:p>
    <w:p w14:paraId="2211A223" w14:textId="43D49BCE" w:rsidR="00615FB4" w:rsidRDefault="00615FB4" w:rsidP="00615FB4">
      <w:pPr>
        <w:pStyle w:val="ListParagraph"/>
        <w:numPr>
          <w:ilvl w:val="1"/>
          <w:numId w:val="3"/>
        </w:numPr>
      </w:pPr>
      <w:r>
        <w:t>Temperature attribute, with type double</w:t>
      </w:r>
      <w:r w:rsidR="00021C29">
        <w:t>.</w:t>
      </w:r>
    </w:p>
    <w:p w14:paraId="5891E3AC" w14:textId="71DCD21D" w:rsidR="00615FB4" w:rsidRDefault="0073634B" w:rsidP="00A332B6">
      <w:pPr>
        <w:pStyle w:val="Heading3"/>
      </w:pPr>
      <w:r>
        <w:t>Create a new Java class</w:t>
      </w:r>
    </w:p>
    <w:p w14:paraId="3F759F97" w14:textId="6A7F1D9D" w:rsidR="0073634B" w:rsidRDefault="0073634B" w:rsidP="0073634B">
      <w:pPr>
        <w:pStyle w:val="ListParagraph"/>
        <w:numPr>
          <w:ilvl w:val="0"/>
          <w:numId w:val="3"/>
        </w:numPr>
      </w:pPr>
      <w:r>
        <w:t xml:space="preserve">Android Studio’s File menu is context sensitive, so select the </w:t>
      </w:r>
      <w:r>
        <w:rPr>
          <w:i/>
          <w:iCs/>
        </w:rPr>
        <w:t>java</w:t>
      </w:r>
      <w:r>
        <w:t xml:space="preserve"> folder in the </w:t>
      </w:r>
      <w:r>
        <w:rPr>
          <w:i/>
          <w:iCs/>
        </w:rPr>
        <w:t>Project</w:t>
      </w:r>
      <w:r>
        <w:t xml:space="preserve"> explorer. Then select </w:t>
      </w:r>
      <w:r>
        <w:rPr>
          <w:i/>
          <w:iCs/>
        </w:rPr>
        <w:t>File</w:t>
      </w:r>
      <w:r>
        <w:t xml:space="preserve"> </w:t>
      </w:r>
      <w:r w:rsidR="00780F24">
        <w:t xml:space="preserve">from the menu, then </w:t>
      </w:r>
      <w:r w:rsidR="00780F24">
        <w:rPr>
          <w:i/>
          <w:iCs/>
        </w:rPr>
        <w:t>New</w:t>
      </w:r>
      <w:r w:rsidR="00780F24">
        <w:t xml:space="preserve"> then </w:t>
      </w:r>
      <w:r w:rsidR="00780F24">
        <w:rPr>
          <w:i/>
          <w:iCs/>
        </w:rPr>
        <w:t>Java Class</w:t>
      </w:r>
      <w:r w:rsidR="00780F24">
        <w:t>.</w:t>
      </w:r>
    </w:p>
    <w:p w14:paraId="299FFE2E" w14:textId="03344419" w:rsidR="00780F24" w:rsidRDefault="00780F24" w:rsidP="00194DAA">
      <w:pPr>
        <w:pStyle w:val="ListParagraph"/>
        <w:numPr>
          <w:ilvl w:val="0"/>
          <w:numId w:val="3"/>
        </w:numPr>
      </w:pPr>
      <w:r>
        <w:t xml:space="preserve">Select the </w:t>
      </w:r>
      <w:r w:rsidRPr="00443836">
        <w:rPr>
          <w:i/>
          <w:iCs/>
        </w:rPr>
        <w:t>Destination Directory</w:t>
      </w:r>
      <w:r>
        <w:t xml:space="preserve"> as the </w:t>
      </w:r>
      <w:r w:rsidR="00443836" w:rsidRPr="00443836">
        <w:rPr>
          <w:i/>
          <w:iCs/>
        </w:rPr>
        <w:t>main</w:t>
      </w:r>
      <w:r w:rsidR="00443836">
        <w:t xml:space="preserve"> folder that contains your app’s code (i.e. </w:t>
      </w:r>
      <w:r w:rsidR="00443836">
        <w:rPr>
          <w:b/>
          <w:bCs/>
        </w:rPr>
        <w:t>not</w:t>
      </w:r>
      <w:r w:rsidR="00443836">
        <w:t xml:space="preserve"> the </w:t>
      </w:r>
      <w:proofErr w:type="spellStart"/>
      <w:r w:rsidR="00443836">
        <w:rPr>
          <w:i/>
          <w:iCs/>
        </w:rPr>
        <w:t>androidTest</w:t>
      </w:r>
      <w:proofErr w:type="spellEnd"/>
      <w:r w:rsidR="00443836">
        <w:rPr>
          <w:i/>
          <w:iCs/>
        </w:rPr>
        <w:t xml:space="preserve"> </w:t>
      </w:r>
      <w:r w:rsidR="00443836">
        <w:t xml:space="preserve">or </w:t>
      </w:r>
      <w:proofErr w:type="spellStart"/>
      <w:r w:rsidR="00443836">
        <w:rPr>
          <w:i/>
          <w:iCs/>
        </w:rPr>
        <w:t>unitTest</w:t>
      </w:r>
      <w:proofErr w:type="spellEnd"/>
      <w:r w:rsidR="00443836">
        <w:t xml:space="preserve">) </w:t>
      </w:r>
      <w:r w:rsidR="00F70C2D">
        <w:t>folders.</w:t>
      </w:r>
    </w:p>
    <w:p w14:paraId="2508C8DC" w14:textId="05008289" w:rsidR="00780F24" w:rsidRPr="00D51196" w:rsidRDefault="00F70C2D" w:rsidP="0073634B">
      <w:pPr>
        <w:pStyle w:val="ListParagraph"/>
        <w:numPr>
          <w:ilvl w:val="0"/>
          <w:numId w:val="3"/>
        </w:numPr>
      </w:pPr>
      <w:r>
        <w:t xml:space="preserve">Enter a name – such as </w:t>
      </w:r>
      <w:proofErr w:type="spellStart"/>
      <w:r w:rsidR="00D51196">
        <w:rPr>
          <w:i/>
        </w:rPr>
        <w:t>HourForecast</w:t>
      </w:r>
      <w:proofErr w:type="spellEnd"/>
      <w:r w:rsidR="00530F00">
        <w:t xml:space="preserve"> </w:t>
      </w:r>
      <w:r w:rsidR="0099484F">
        <w:t xml:space="preserve">– and make sure </w:t>
      </w:r>
      <w:r w:rsidR="0099484F">
        <w:rPr>
          <w:i/>
          <w:iCs/>
        </w:rPr>
        <w:t>Class</w:t>
      </w:r>
      <w:r w:rsidR="0099484F">
        <w:t xml:space="preserve"> is selected then press the enter key.</w:t>
      </w:r>
    </w:p>
    <w:p w14:paraId="04A5A8D5" w14:textId="41BA4806" w:rsidR="00D51196" w:rsidRPr="005118C0" w:rsidRDefault="00530F00" w:rsidP="0073634B">
      <w:pPr>
        <w:pStyle w:val="ListParagraph"/>
        <w:numPr>
          <w:ilvl w:val="0"/>
          <w:numId w:val="3"/>
        </w:numPr>
      </w:pPr>
      <w:r>
        <w:rPr>
          <w:iCs/>
        </w:rPr>
        <w:t xml:space="preserve">If you’ve setup git </w:t>
      </w:r>
      <w:r w:rsidR="00021C29">
        <w:rPr>
          <w:iCs/>
        </w:rPr>
        <w:t>in</w:t>
      </w:r>
      <w:r>
        <w:rPr>
          <w:iCs/>
        </w:rPr>
        <w:t xml:space="preserve"> your Android Studio project, you’ll receive a prompt to </w:t>
      </w:r>
      <w:r w:rsidR="005118C0">
        <w:rPr>
          <w:i/>
        </w:rPr>
        <w:t>Add File to Git</w:t>
      </w:r>
      <w:r w:rsidR="005118C0">
        <w:rPr>
          <w:iCs/>
        </w:rPr>
        <w:t xml:space="preserve">. This is generally a good idea, so go ahead and </w:t>
      </w:r>
      <w:r w:rsidR="005118C0">
        <w:rPr>
          <w:i/>
        </w:rPr>
        <w:t>Add</w:t>
      </w:r>
      <w:r w:rsidR="005118C0">
        <w:rPr>
          <w:iCs/>
        </w:rPr>
        <w:t xml:space="preserve">. </w:t>
      </w:r>
    </w:p>
    <w:p w14:paraId="2116968C" w14:textId="52FCC4BD" w:rsidR="005118C0" w:rsidRPr="00880F51" w:rsidRDefault="00D35EF2" w:rsidP="0073634B">
      <w:pPr>
        <w:pStyle w:val="ListParagraph"/>
        <w:numPr>
          <w:ilvl w:val="0"/>
          <w:numId w:val="3"/>
        </w:numPr>
      </w:pPr>
      <w:r>
        <w:rPr>
          <w:iCs/>
        </w:rPr>
        <w:t xml:space="preserve">The Android Studio Java editor should be displayed, with a </w:t>
      </w:r>
      <w:r w:rsidR="00021C29">
        <w:rPr>
          <w:iCs/>
        </w:rPr>
        <w:t>basic</w:t>
      </w:r>
      <w:r>
        <w:rPr>
          <w:iCs/>
        </w:rPr>
        <w:t xml:space="preserve"> Java class. </w:t>
      </w:r>
    </w:p>
    <w:p w14:paraId="30E4C8BB" w14:textId="05CA4408" w:rsidR="00880F51" w:rsidRPr="00880F51" w:rsidRDefault="00880F51" w:rsidP="0073634B">
      <w:pPr>
        <w:pStyle w:val="ListParagraph"/>
        <w:numPr>
          <w:ilvl w:val="0"/>
          <w:numId w:val="3"/>
        </w:numPr>
      </w:pPr>
      <w:r>
        <w:rPr>
          <w:iCs/>
        </w:rPr>
        <w:t xml:space="preserve">Add a new private member variable with type double and name temperature (see below). </w:t>
      </w:r>
    </w:p>
    <w:p w14:paraId="3BA09F67" w14:textId="18B26A0F" w:rsidR="00880F51" w:rsidRDefault="00880F51" w:rsidP="0073634B">
      <w:pPr>
        <w:pStyle w:val="ListParagraph"/>
        <w:numPr>
          <w:ilvl w:val="0"/>
          <w:numId w:val="3"/>
        </w:numPr>
      </w:pPr>
      <w:r>
        <w:rPr>
          <w:iCs/>
        </w:rPr>
        <w:t xml:space="preserve">Then </w:t>
      </w:r>
      <w:r>
        <w:rPr>
          <w:i/>
        </w:rPr>
        <w:t>right click</w:t>
      </w:r>
      <w:r>
        <w:t xml:space="preserve"> on the code </w:t>
      </w:r>
      <w:r w:rsidR="00021C29">
        <w:t>editor and</w:t>
      </w:r>
      <w:r>
        <w:t xml:space="preserve"> select the </w:t>
      </w:r>
      <w:r>
        <w:rPr>
          <w:i/>
          <w:iCs/>
        </w:rPr>
        <w:t>Generate</w:t>
      </w:r>
      <w:r w:rsidR="006C5856">
        <w:rPr>
          <w:i/>
          <w:iCs/>
        </w:rPr>
        <w:t>…</w:t>
      </w:r>
      <w:r>
        <w:t xml:space="preserve"> option from the menu that appear. </w:t>
      </w:r>
    </w:p>
    <w:p w14:paraId="0D542559" w14:textId="384298B1" w:rsidR="006C5856" w:rsidRDefault="006C5856" w:rsidP="0073634B">
      <w:pPr>
        <w:pStyle w:val="ListParagraph"/>
        <w:numPr>
          <w:ilvl w:val="0"/>
          <w:numId w:val="3"/>
        </w:numPr>
      </w:pPr>
      <w:r>
        <w:t xml:space="preserve">Select </w:t>
      </w:r>
      <w:r>
        <w:rPr>
          <w:i/>
          <w:iCs/>
        </w:rPr>
        <w:t>Getter and Setter</w:t>
      </w:r>
    </w:p>
    <w:p w14:paraId="6DE8919E" w14:textId="5D0679D5" w:rsidR="006C5856" w:rsidRDefault="006C5856" w:rsidP="0073634B">
      <w:pPr>
        <w:pStyle w:val="ListParagraph"/>
        <w:numPr>
          <w:ilvl w:val="0"/>
          <w:numId w:val="3"/>
        </w:numPr>
      </w:pPr>
      <w:r>
        <w:t xml:space="preserve">Select </w:t>
      </w:r>
      <w:proofErr w:type="spellStart"/>
      <w:r>
        <w:rPr>
          <w:i/>
          <w:iCs/>
        </w:rPr>
        <w:t>temperature:double</w:t>
      </w:r>
      <w:proofErr w:type="spellEnd"/>
      <w:r>
        <w:t xml:space="preserve"> (it’s probably already selected), then click </w:t>
      </w:r>
      <w:r>
        <w:rPr>
          <w:i/>
          <w:iCs/>
        </w:rPr>
        <w:t>OK</w:t>
      </w:r>
      <w:r>
        <w:t>.</w:t>
      </w:r>
    </w:p>
    <w:p w14:paraId="5C7CCA1A" w14:textId="5D70B0C6" w:rsidR="006C5856" w:rsidRDefault="00DD64AA" w:rsidP="0073634B">
      <w:pPr>
        <w:pStyle w:val="ListParagraph"/>
        <w:numPr>
          <w:ilvl w:val="0"/>
          <w:numId w:val="3"/>
        </w:numPr>
      </w:pPr>
      <w:r>
        <w:t xml:space="preserve">Your class should now look something </w:t>
      </w:r>
      <w:r w:rsidR="00021C29">
        <w:t>like</w:t>
      </w:r>
      <w:r>
        <w:t>:</w:t>
      </w:r>
    </w:p>
    <w:p w14:paraId="5EDEB017" w14:textId="77777777" w:rsidR="00DD64AA" w:rsidRPr="00DD64AA" w:rsidRDefault="00DD64AA" w:rsidP="00DD64AA">
      <w:pPr>
        <w:shd w:val="clear" w:color="auto" w:fill="FFFFFF"/>
        <w:autoSpaceDE w:val="0"/>
        <w:autoSpaceDN w:val="0"/>
        <w:adjustRightInd w:val="0"/>
        <w:spacing w:after="0" w:line="240" w:lineRule="auto"/>
        <w:ind w:left="360"/>
        <w:rPr>
          <w:rFonts w:ascii="JetBrains Mono" w:hAnsi="JetBrains Mono" w:cs="JetBrains Mono"/>
          <w:color w:val="080808"/>
          <w:sz w:val="20"/>
          <w:szCs w:val="20"/>
        </w:rPr>
      </w:pPr>
      <w:r w:rsidRPr="00DD64AA">
        <w:rPr>
          <w:rFonts w:ascii="JetBrains Mono" w:hAnsi="JetBrains Mono" w:cs="JetBrains Mono"/>
          <w:color w:val="0033B3"/>
          <w:sz w:val="26"/>
          <w:szCs w:val="26"/>
        </w:rPr>
        <w:t xml:space="preserve">public class </w:t>
      </w:r>
      <w:proofErr w:type="spellStart"/>
      <w:r w:rsidRPr="00DD64AA">
        <w:rPr>
          <w:rFonts w:ascii="JetBrains Mono" w:hAnsi="JetBrains Mono" w:cs="JetBrains Mono"/>
          <w:color w:val="000000"/>
          <w:sz w:val="26"/>
          <w:szCs w:val="26"/>
        </w:rPr>
        <w:t>HourForecast</w:t>
      </w:r>
      <w:proofErr w:type="spellEnd"/>
      <w:r w:rsidRPr="00DD64AA">
        <w:rPr>
          <w:rFonts w:ascii="JetBrains Mono" w:hAnsi="JetBrains Mono" w:cs="JetBrains Mono"/>
          <w:color w:val="000000"/>
          <w:sz w:val="26"/>
          <w:szCs w:val="26"/>
        </w:rPr>
        <w:t xml:space="preserve"> </w:t>
      </w:r>
      <w:r w:rsidRPr="00DD64AA">
        <w:rPr>
          <w:rFonts w:ascii="JetBrains Mono" w:hAnsi="JetBrains Mono" w:cs="JetBrains Mono"/>
          <w:color w:val="080808"/>
          <w:sz w:val="26"/>
          <w:szCs w:val="26"/>
        </w:rPr>
        <w:t>{</w:t>
      </w:r>
      <w:r w:rsidRPr="00DD64AA">
        <w:rPr>
          <w:rFonts w:ascii="JetBrains Mono" w:hAnsi="JetBrains Mono" w:cs="JetBrains Mono"/>
          <w:color w:val="080808"/>
          <w:sz w:val="26"/>
          <w:szCs w:val="26"/>
        </w:rPr>
        <w:br/>
        <w:t xml:space="preserve">    </w:t>
      </w:r>
      <w:r w:rsidRPr="00DD64AA">
        <w:rPr>
          <w:rFonts w:ascii="JetBrains Mono" w:hAnsi="JetBrains Mono" w:cs="JetBrains Mono"/>
          <w:color w:val="080808"/>
          <w:sz w:val="26"/>
          <w:szCs w:val="26"/>
        </w:rPr>
        <w:br/>
        <w:t xml:space="preserve">    </w:t>
      </w:r>
      <w:r w:rsidRPr="00DD64AA">
        <w:rPr>
          <w:rFonts w:ascii="JetBrains Mono" w:hAnsi="JetBrains Mono" w:cs="JetBrains Mono"/>
          <w:color w:val="0033B3"/>
          <w:sz w:val="26"/>
          <w:szCs w:val="26"/>
        </w:rPr>
        <w:t xml:space="preserve">private double </w:t>
      </w:r>
      <w:r w:rsidRPr="00DD64AA">
        <w:rPr>
          <w:rFonts w:ascii="JetBrains Mono" w:hAnsi="JetBrains Mono" w:cs="JetBrains Mono"/>
          <w:color w:val="871094"/>
          <w:sz w:val="26"/>
          <w:szCs w:val="26"/>
        </w:rPr>
        <w:t>temperature</w:t>
      </w:r>
      <w:r w:rsidRPr="00DD64AA">
        <w:rPr>
          <w:rFonts w:ascii="JetBrains Mono" w:hAnsi="JetBrains Mono" w:cs="JetBrains Mono"/>
          <w:color w:val="080808"/>
          <w:sz w:val="26"/>
          <w:szCs w:val="26"/>
        </w:rPr>
        <w:t>;</w:t>
      </w:r>
      <w:r w:rsidRPr="00DD64AA">
        <w:rPr>
          <w:rFonts w:ascii="JetBrains Mono" w:hAnsi="JetBrains Mono" w:cs="JetBrains Mono"/>
          <w:color w:val="080808"/>
          <w:sz w:val="26"/>
          <w:szCs w:val="26"/>
        </w:rPr>
        <w:br/>
      </w:r>
      <w:r w:rsidRPr="00DD64AA">
        <w:rPr>
          <w:rFonts w:ascii="JetBrains Mono" w:hAnsi="JetBrains Mono" w:cs="JetBrains Mono"/>
          <w:color w:val="080808"/>
          <w:sz w:val="26"/>
          <w:szCs w:val="26"/>
        </w:rPr>
        <w:br/>
        <w:t xml:space="preserve">    </w:t>
      </w:r>
      <w:r w:rsidRPr="00DD64AA">
        <w:rPr>
          <w:rFonts w:ascii="JetBrains Mono" w:hAnsi="JetBrains Mono" w:cs="JetBrains Mono"/>
          <w:color w:val="0033B3"/>
          <w:sz w:val="26"/>
          <w:szCs w:val="26"/>
        </w:rPr>
        <w:t xml:space="preserve">public double </w:t>
      </w:r>
      <w:proofErr w:type="spellStart"/>
      <w:r w:rsidRPr="00DD64AA">
        <w:rPr>
          <w:rFonts w:ascii="JetBrains Mono" w:hAnsi="JetBrains Mono" w:cs="JetBrains Mono"/>
          <w:color w:val="00627A"/>
          <w:sz w:val="26"/>
          <w:szCs w:val="26"/>
        </w:rPr>
        <w:t>getTemperature</w:t>
      </w:r>
      <w:proofErr w:type="spellEnd"/>
      <w:r w:rsidRPr="00DD64AA">
        <w:rPr>
          <w:rFonts w:ascii="JetBrains Mono" w:hAnsi="JetBrains Mono" w:cs="JetBrains Mono"/>
          <w:color w:val="080808"/>
          <w:sz w:val="26"/>
          <w:szCs w:val="26"/>
        </w:rPr>
        <w:t>() {</w:t>
      </w:r>
      <w:r w:rsidRPr="00DD64AA">
        <w:rPr>
          <w:rFonts w:ascii="JetBrains Mono" w:hAnsi="JetBrains Mono" w:cs="JetBrains Mono"/>
          <w:color w:val="080808"/>
          <w:sz w:val="26"/>
          <w:szCs w:val="26"/>
        </w:rPr>
        <w:br/>
        <w:t xml:space="preserve">        </w:t>
      </w:r>
      <w:r w:rsidRPr="00DD64AA">
        <w:rPr>
          <w:rFonts w:ascii="JetBrains Mono" w:hAnsi="JetBrains Mono" w:cs="JetBrains Mono"/>
          <w:color w:val="0033B3"/>
          <w:sz w:val="26"/>
          <w:szCs w:val="26"/>
        </w:rPr>
        <w:t xml:space="preserve">return </w:t>
      </w:r>
      <w:r w:rsidRPr="00DD64AA">
        <w:rPr>
          <w:rFonts w:ascii="JetBrains Mono" w:hAnsi="JetBrains Mono" w:cs="JetBrains Mono"/>
          <w:color w:val="871094"/>
          <w:sz w:val="26"/>
          <w:szCs w:val="26"/>
        </w:rPr>
        <w:t>temperature</w:t>
      </w:r>
      <w:r w:rsidRPr="00DD64AA">
        <w:rPr>
          <w:rFonts w:ascii="JetBrains Mono" w:hAnsi="JetBrains Mono" w:cs="JetBrains Mono"/>
          <w:color w:val="080808"/>
          <w:sz w:val="26"/>
          <w:szCs w:val="26"/>
        </w:rPr>
        <w:t>;</w:t>
      </w:r>
      <w:r w:rsidRPr="00DD64AA">
        <w:rPr>
          <w:rFonts w:ascii="JetBrains Mono" w:hAnsi="JetBrains Mono" w:cs="JetBrains Mono"/>
          <w:color w:val="080808"/>
          <w:sz w:val="26"/>
          <w:szCs w:val="26"/>
        </w:rPr>
        <w:br/>
        <w:t xml:space="preserve">    }</w:t>
      </w:r>
      <w:r w:rsidRPr="00DD64AA">
        <w:rPr>
          <w:rFonts w:ascii="JetBrains Mono" w:hAnsi="JetBrains Mono" w:cs="JetBrains Mono"/>
          <w:color w:val="080808"/>
          <w:sz w:val="26"/>
          <w:szCs w:val="26"/>
        </w:rPr>
        <w:br/>
      </w:r>
      <w:r w:rsidRPr="00DD64AA">
        <w:rPr>
          <w:rFonts w:ascii="JetBrains Mono" w:hAnsi="JetBrains Mono" w:cs="JetBrains Mono"/>
          <w:color w:val="080808"/>
          <w:sz w:val="26"/>
          <w:szCs w:val="26"/>
        </w:rPr>
        <w:br/>
        <w:t xml:space="preserve">    </w:t>
      </w:r>
      <w:r w:rsidRPr="00DD64AA">
        <w:rPr>
          <w:rFonts w:ascii="JetBrains Mono" w:hAnsi="JetBrains Mono" w:cs="JetBrains Mono"/>
          <w:color w:val="0033B3"/>
          <w:sz w:val="26"/>
          <w:szCs w:val="26"/>
        </w:rPr>
        <w:t xml:space="preserve">public void </w:t>
      </w:r>
      <w:proofErr w:type="spellStart"/>
      <w:r w:rsidRPr="00DD64AA">
        <w:rPr>
          <w:rFonts w:ascii="JetBrains Mono" w:hAnsi="JetBrains Mono" w:cs="JetBrains Mono"/>
          <w:color w:val="00627A"/>
          <w:sz w:val="26"/>
          <w:szCs w:val="26"/>
        </w:rPr>
        <w:t>setTemperature</w:t>
      </w:r>
      <w:proofErr w:type="spellEnd"/>
      <w:r w:rsidRPr="00DD64AA">
        <w:rPr>
          <w:rFonts w:ascii="JetBrains Mono" w:hAnsi="JetBrains Mono" w:cs="JetBrains Mono"/>
          <w:color w:val="080808"/>
          <w:sz w:val="26"/>
          <w:szCs w:val="26"/>
        </w:rPr>
        <w:t>(</w:t>
      </w:r>
      <w:r w:rsidRPr="00DD64AA">
        <w:rPr>
          <w:rFonts w:ascii="JetBrains Mono" w:hAnsi="JetBrains Mono" w:cs="JetBrains Mono"/>
          <w:color w:val="0033B3"/>
          <w:sz w:val="26"/>
          <w:szCs w:val="26"/>
        </w:rPr>
        <w:t xml:space="preserve">double </w:t>
      </w:r>
      <w:r w:rsidRPr="00DD64AA">
        <w:rPr>
          <w:rFonts w:ascii="JetBrains Mono" w:hAnsi="JetBrains Mono" w:cs="JetBrains Mono"/>
          <w:color w:val="080808"/>
          <w:sz w:val="26"/>
          <w:szCs w:val="26"/>
        </w:rPr>
        <w:t>temperature) {</w:t>
      </w:r>
      <w:r w:rsidRPr="00DD64AA">
        <w:rPr>
          <w:rFonts w:ascii="JetBrains Mono" w:hAnsi="JetBrains Mono" w:cs="JetBrains Mono"/>
          <w:color w:val="080808"/>
          <w:sz w:val="26"/>
          <w:szCs w:val="26"/>
        </w:rPr>
        <w:br/>
      </w:r>
      <w:r w:rsidRPr="00DD64AA">
        <w:rPr>
          <w:rFonts w:ascii="JetBrains Mono" w:hAnsi="JetBrains Mono" w:cs="JetBrains Mono"/>
          <w:color w:val="080808"/>
          <w:sz w:val="26"/>
          <w:szCs w:val="26"/>
        </w:rPr>
        <w:lastRenderedPageBreak/>
        <w:t xml:space="preserve">        </w:t>
      </w:r>
      <w:proofErr w:type="spellStart"/>
      <w:r w:rsidRPr="00DD64AA">
        <w:rPr>
          <w:rFonts w:ascii="JetBrains Mono" w:hAnsi="JetBrains Mono" w:cs="JetBrains Mono"/>
          <w:color w:val="0033B3"/>
          <w:sz w:val="26"/>
          <w:szCs w:val="26"/>
        </w:rPr>
        <w:t>this</w:t>
      </w:r>
      <w:r w:rsidRPr="00DD64AA">
        <w:rPr>
          <w:rFonts w:ascii="JetBrains Mono" w:hAnsi="JetBrains Mono" w:cs="JetBrains Mono"/>
          <w:color w:val="080808"/>
          <w:sz w:val="26"/>
          <w:szCs w:val="26"/>
        </w:rPr>
        <w:t>.</w:t>
      </w:r>
      <w:r w:rsidRPr="00DD64AA">
        <w:rPr>
          <w:rFonts w:ascii="JetBrains Mono" w:hAnsi="JetBrains Mono" w:cs="JetBrains Mono"/>
          <w:color w:val="871094"/>
          <w:sz w:val="26"/>
          <w:szCs w:val="26"/>
        </w:rPr>
        <w:t>temperature</w:t>
      </w:r>
      <w:proofErr w:type="spellEnd"/>
      <w:r w:rsidRPr="00DD64AA">
        <w:rPr>
          <w:rFonts w:ascii="JetBrains Mono" w:hAnsi="JetBrains Mono" w:cs="JetBrains Mono"/>
          <w:color w:val="871094"/>
          <w:sz w:val="26"/>
          <w:szCs w:val="26"/>
        </w:rPr>
        <w:t xml:space="preserve"> </w:t>
      </w:r>
      <w:r w:rsidRPr="00DD64AA">
        <w:rPr>
          <w:rFonts w:ascii="JetBrains Mono" w:hAnsi="JetBrains Mono" w:cs="JetBrains Mono"/>
          <w:color w:val="080808"/>
          <w:sz w:val="26"/>
          <w:szCs w:val="26"/>
        </w:rPr>
        <w:t>= temperature;</w:t>
      </w:r>
      <w:r w:rsidRPr="00DD64AA">
        <w:rPr>
          <w:rFonts w:ascii="JetBrains Mono" w:hAnsi="JetBrains Mono" w:cs="JetBrains Mono"/>
          <w:color w:val="080808"/>
          <w:sz w:val="26"/>
          <w:szCs w:val="26"/>
        </w:rPr>
        <w:br/>
        <w:t xml:space="preserve">    }</w:t>
      </w:r>
      <w:r w:rsidRPr="00DD64AA">
        <w:rPr>
          <w:rFonts w:ascii="JetBrains Mono" w:hAnsi="JetBrains Mono" w:cs="JetBrains Mono"/>
          <w:color w:val="080808"/>
          <w:sz w:val="26"/>
          <w:szCs w:val="26"/>
        </w:rPr>
        <w:br/>
        <w:t>}</w:t>
      </w:r>
      <w:r w:rsidRPr="00DD64AA">
        <w:rPr>
          <w:rFonts w:ascii="JetBrains Mono" w:hAnsi="JetBrains Mono" w:cs="JetBrains Mono"/>
          <w:color w:val="080808"/>
          <w:sz w:val="20"/>
          <w:szCs w:val="20"/>
        </w:rPr>
        <w:br/>
      </w:r>
    </w:p>
    <w:p w14:paraId="500B3ED7" w14:textId="20EB516C" w:rsidR="00DD64AA" w:rsidRDefault="00DD64AA" w:rsidP="00A332B6">
      <w:pPr>
        <w:pStyle w:val="Heading3"/>
      </w:pPr>
      <w:r>
        <w:t>Commit and Push to change to GitHub</w:t>
      </w:r>
    </w:p>
    <w:p w14:paraId="4A3A92AB" w14:textId="2865FC82" w:rsidR="00DD64AA" w:rsidRDefault="00DD64AA" w:rsidP="00DD64AA">
      <w:r>
        <w:t xml:space="preserve">When the new class was created, Android Studio asked if we want to add it to the list of files that git tracks for us on our local machine. Now we need to commit the changes we’ve </w:t>
      </w:r>
      <w:r w:rsidR="00021C29">
        <w:t>made and</w:t>
      </w:r>
      <w:r>
        <w:t xml:space="preserve"> push them to our remote GitHub repository.</w:t>
      </w:r>
    </w:p>
    <w:p w14:paraId="270F8615" w14:textId="53D0E040" w:rsidR="00DD64AA" w:rsidRDefault="00A27560" w:rsidP="00DD64AA">
      <w:r>
        <w:t>This is effectively the same process as we followed earlier:</w:t>
      </w:r>
    </w:p>
    <w:p w14:paraId="0F37E64C" w14:textId="46DC19C2" w:rsidR="00A27560" w:rsidRDefault="00A27560" w:rsidP="00A27560">
      <w:pPr>
        <w:pStyle w:val="ListParagraph"/>
        <w:numPr>
          <w:ilvl w:val="0"/>
          <w:numId w:val="3"/>
        </w:numPr>
      </w:pPr>
      <w:r>
        <w:t xml:space="preserve">Select </w:t>
      </w:r>
      <w:r>
        <w:rPr>
          <w:i/>
          <w:iCs/>
        </w:rPr>
        <w:t>Git</w:t>
      </w:r>
      <w:r>
        <w:t xml:space="preserve"> from the menu, then </w:t>
      </w:r>
      <w:r w:rsidR="00021C29">
        <w:rPr>
          <w:i/>
          <w:iCs/>
        </w:rPr>
        <w:t>Commit</w:t>
      </w:r>
      <w:r>
        <w:rPr>
          <w:i/>
          <w:iCs/>
        </w:rPr>
        <w:t>…</w:t>
      </w:r>
    </w:p>
    <w:p w14:paraId="66962794" w14:textId="5F2085A3" w:rsidR="00A27560" w:rsidRDefault="00A27560" w:rsidP="00A27560">
      <w:pPr>
        <w:pStyle w:val="ListParagraph"/>
        <w:numPr>
          <w:ilvl w:val="0"/>
          <w:numId w:val="3"/>
        </w:numPr>
      </w:pPr>
      <w:r>
        <w:t xml:space="preserve">Make sure the new file is selected (in this case </w:t>
      </w:r>
      <w:r>
        <w:rPr>
          <w:i/>
          <w:iCs/>
        </w:rPr>
        <w:t>HourForecast.java).</w:t>
      </w:r>
    </w:p>
    <w:p w14:paraId="7DB3B98B" w14:textId="0C3B0E16" w:rsidR="00A27560" w:rsidRDefault="00A27560" w:rsidP="00A27560">
      <w:pPr>
        <w:pStyle w:val="ListParagraph"/>
        <w:numPr>
          <w:ilvl w:val="1"/>
          <w:numId w:val="3"/>
        </w:numPr>
      </w:pPr>
      <w:r>
        <w:t>New files are highlighted in Green</w:t>
      </w:r>
    </w:p>
    <w:p w14:paraId="5098073B" w14:textId="0502C350" w:rsidR="00A27560" w:rsidRDefault="00A27560" w:rsidP="00A27560">
      <w:pPr>
        <w:pStyle w:val="ListParagraph"/>
        <w:numPr>
          <w:ilvl w:val="1"/>
          <w:numId w:val="3"/>
        </w:numPr>
      </w:pPr>
      <w:r>
        <w:t>Edited files are highlighted Blue</w:t>
      </w:r>
    </w:p>
    <w:p w14:paraId="560B854A" w14:textId="4D332892" w:rsidR="00A27560" w:rsidRDefault="00A27560" w:rsidP="00A27560">
      <w:pPr>
        <w:pStyle w:val="ListParagraph"/>
        <w:numPr>
          <w:ilvl w:val="0"/>
          <w:numId w:val="3"/>
        </w:numPr>
      </w:pPr>
      <w:r>
        <w:t xml:space="preserve">Add a </w:t>
      </w:r>
      <w:r>
        <w:rPr>
          <w:i/>
          <w:iCs/>
        </w:rPr>
        <w:t>Commit Message</w:t>
      </w:r>
      <w:r>
        <w:t xml:space="preserve">, then click </w:t>
      </w:r>
      <w:r>
        <w:rPr>
          <w:i/>
          <w:iCs/>
        </w:rPr>
        <w:t>Commit and Push…</w:t>
      </w:r>
      <w:r>
        <w:t>.</w:t>
      </w:r>
    </w:p>
    <w:p w14:paraId="7EF1EA1E" w14:textId="48E0647F" w:rsidR="00F977BF" w:rsidRDefault="00F977BF" w:rsidP="00A332B6">
      <w:pPr>
        <w:pStyle w:val="Heading2"/>
      </w:pPr>
      <w:r>
        <w:t>Task 3</w:t>
      </w:r>
      <w:r w:rsidR="00A332B6">
        <w:t xml:space="preserve"> -</w:t>
      </w:r>
      <w:r>
        <w:t xml:space="preserve"> Complete the Hour Forecast Domain Object</w:t>
      </w:r>
    </w:p>
    <w:p w14:paraId="0DADC662" w14:textId="77777777" w:rsidR="00F977BF" w:rsidRDefault="00F977BF" w:rsidP="00F977BF">
      <w:r>
        <w:t>We’ve added on member variable to the hour forecast domain object, yet hourly weather forecasts are likely to have much more information. You have already identified what the are – complete the hour forecast domain object by adding member variables and associated getter and setter methods for these.</w:t>
      </w:r>
    </w:p>
    <w:p w14:paraId="3EA84FFE" w14:textId="0381914B" w:rsidR="00F977BF" w:rsidRDefault="002C6687" w:rsidP="00F977BF">
      <w:r>
        <w:t>Once you’ve updated the domain object, don’t forget to push the changes to your GitHub repo.</w:t>
      </w:r>
    </w:p>
    <w:p w14:paraId="1700A25E" w14:textId="77777777" w:rsidR="002C6687" w:rsidRPr="00210B8F" w:rsidRDefault="002C6687" w:rsidP="00210B8F">
      <w:pPr>
        <w:pStyle w:val="Heading2"/>
        <w:jc w:val="center"/>
        <w:rPr>
          <w:b/>
          <w:bCs/>
        </w:rPr>
      </w:pPr>
      <w:r w:rsidRPr="00210B8F">
        <w:rPr>
          <w:b/>
          <w:bCs/>
        </w:rPr>
        <w:t>Well done!</w:t>
      </w:r>
    </w:p>
    <w:p w14:paraId="0E61A460" w14:textId="1D53F7BC" w:rsidR="002C6687" w:rsidRDefault="002C6687" w:rsidP="00210B8F">
      <w:pPr>
        <w:jc w:val="center"/>
      </w:pPr>
      <w:r>
        <w:t>You</w:t>
      </w:r>
      <w:r w:rsidR="007B6A9B">
        <w:t xml:space="preserve"> are now able to use the main tools involved in app development and have already </w:t>
      </w:r>
      <w:r w:rsidR="00FD3903">
        <w:t>started to create your first app!</w:t>
      </w:r>
    </w:p>
    <w:p w14:paraId="1CAF9555" w14:textId="2A1678F6" w:rsidR="002C6687" w:rsidRDefault="00210B8F" w:rsidP="00F977BF">
      <w:r>
        <w:t xml:space="preserve">Every modern native Android app is started life in the same way as you have just done. </w:t>
      </w:r>
      <w:r w:rsidR="00D53AFA">
        <w:t>Every app developer starts off making sure they have all their tools setup together and in working order. You are now officially one of them!</w:t>
      </w:r>
    </w:p>
    <w:p w14:paraId="75A233F0" w14:textId="63BC4CFA" w:rsidR="00A30E34" w:rsidRDefault="00A30E34" w:rsidP="00A332B6">
      <w:pPr>
        <w:pStyle w:val="Heading2"/>
      </w:pPr>
      <w:r>
        <w:lastRenderedPageBreak/>
        <w:t xml:space="preserve">Task </w:t>
      </w:r>
      <w:r w:rsidR="00F977BF">
        <w:t>4</w:t>
      </w:r>
      <w:r>
        <w:t xml:space="preserve"> </w:t>
      </w:r>
      <w:r w:rsidR="00A332B6">
        <w:t xml:space="preserve">- </w:t>
      </w:r>
      <w:r w:rsidR="007D215E">
        <w:t>Changing the Hello World message</w:t>
      </w:r>
      <w:r w:rsidR="00F977BF">
        <w:t xml:space="preserve"> </w:t>
      </w:r>
      <w:r w:rsidR="002C6687">
        <w:t>– either in lab or as exercise for next week</w:t>
      </w:r>
    </w:p>
    <w:p w14:paraId="42BB8F79" w14:textId="3027B0EE" w:rsidR="007D215E" w:rsidRDefault="007D215E" w:rsidP="00A27560">
      <w:r>
        <w:t xml:space="preserve">OK, so the Hello World Message on the </w:t>
      </w:r>
      <w:r w:rsidR="008A73B2">
        <w:t>activity_main.xml is fine but let</w:t>
      </w:r>
      <w:r w:rsidR="00D53AFA">
        <w:t>’</w:t>
      </w:r>
      <w:r w:rsidR="008A73B2">
        <w:t>s face it – is a bit … Hello World.</w:t>
      </w:r>
      <w:r w:rsidR="00D53AFA">
        <w:t xml:space="preserve"> </w:t>
      </w:r>
    </w:p>
    <w:p w14:paraId="74DF6AB3" w14:textId="7803A50E" w:rsidR="008A73B2" w:rsidRDefault="00D4369F" w:rsidP="00A27560">
      <w:r>
        <w:t>Foreshadowing next week, y</w:t>
      </w:r>
      <w:r w:rsidR="008A73B2">
        <w:t>our task now is</w:t>
      </w:r>
      <w:r w:rsidR="00884159">
        <w:t xml:space="preserve"> to</w:t>
      </w:r>
      <w:r w:rsidR="008A73B2">
        <w:t xml:space="preserve"> </w:t>
      </w:r>
      <w:r w:rsidR="0099081A">
        <w:t>create the code that will change this to display</w:t>
      </w:r>
      <w:r w:rsidR="00C022EB">
        <w:t xml:space="preserve"> information from an Hour Forecast domain object.</w:t>
      </w:r>
      <w:r>
        <w:t xml:space="preserve"> This builds on the reading you did follow the lecture this week on Android resources (you did read up on the slides didn’t you?). </w:t>
      </w:r>
    </w:p>
    <w:p w14:paraId="430B00AB" w14:textId="000ED671" w:rsidR="00C022EB" w:rsidRDefault="00C022EB" w:rsidP="00A27560">
      <w:r>
        <w:t>Open MainActivity.java</w:t>
      </w:r>
    </w:p>
    <w:p w14:paraId="00404A46" w14:textId="07D96D00" w:rsidR="00D230A7" w:rsidRDefault="00D230A7" w:rsidP="00C022EB">
      <w:pPr>
        <w:pStyle w:val="ListParagraph"/>
        <w:numPr>
          <w:ilvl w:val="0"/>
          <w:numId w:val="3"/>
        </w:numPr>
      </w:pPr>
      <w:r>
        <w:t xml:space="preserve">In </w:t>
      </w:r>
      <w:r w:rsidRPr="00D230A7">
        <w:rPr>
          <w:i/>
          <w:iCs/>
        </w:rPr>
        <w:t>activity_main.xml</w:t>
      </w:r>
      <w:r>
        <w:t xml:space="preserve"> select the </w:t>
      </w:r>
      <w:proofErr w:type="spellStart"/>
      <w:r w:rsidRPr="00D230A7">
        <w:rPr>
          <w:i/>
          <w:iCs/>
        </w:rPr>
        <w:t>TextView</w:t>
      </w:r>
      <w:proofErr w:type="spellEnd"/>
      <w:r>
        <w:t xml:space="preserve"> and give the </w:t>
      </w:r>
      <w:r w:rsidRPr="00D230A7">
        <w:rPr>
          <w:i/>
          <w:iCs/>
        </w:rPr>
        <w:t>id</w:t>
      </w:r>
      <w:r>
        <w:t xml:space="preserve"> attribute a value, such as “</w:t>
      </w:r>
      <w:proofErr w:type="spellStart"/>
      <w:r>
        <w:t>tv_message</w:t>
      </w:r>
      <w:proofErr w:type="spellEnd"/>
      <w:r>
        <w:t>”.</w:t>
      </w:r>
    </w:p>
    <w:p w14:paraId="54457009" w14:textId="6C68315F" w:rsidR="00C022EB" w:rsidRDefault="00C022EB" w:rsidP="00C022EB">
      <w:pPr>
        <w:pStyle w:val="ListParagraph"/>
        <w:numPr>
          <w:ilvl w:val="0"/>
          <w:numId w:val="3"/>
        </w:numPr>
      </w:pPr>
      <w:r>
        <w:t>In the</w:t>
      </w:r>
      <w:r w:rsidR="00C92531">
        <w:t xml:space="preserve"> MainActivity.java file, in the</w:t>
      </w:r>
      <w:r>
        <w:t xml:space="preserve"> </w:t>
      </w:r>
      <w:proofErr w:type="spellStart"/>
      <w:r w:rsidRPr="00BD16E7">
        <w:rPr>
          <w:rFonts w:ascii="JetBrains Mono" w:hAnsi="JetBrains Mono"/>
        </w:rPr>
        <w:t>onCreate</w:t>
      </w:r>
      <w:proofErr w:type="spellEnd"/>
      <w:r>
        <w:t xml:space="preserve"> method,</w:t>
      </w:r>
      <w:r w:rsidR="0009141D">
        <w:t xml:space="preserve"> add new lines of code to</w:t>
      </w:r>
      <w:r>
        <w:t xml:space="preserve"> create a new </w:t>
      </w:r>
      <w:r w:rsidR="0084733D">
        <w:t xml:space="preserve">Hour Forecast (or whatever you called the class), and set the </w:t>
      </w:r>
      <w:r w:rsidR="0009729D">
        <w:t>temperature</w:t>
      </w:r>
      <w:r w:rsidR="0084733D">
        <w:t xml:space="preserve"> to</w:t>
      </w:r>
      <w:r w:rsidR="0009729D">
        <w:t xml:space="preserve"> 32.4</w:t>
      </w:r>
      <w:r w:rsidR="0084733D">
        <w:t>)</w:t>
      </w:r>
      <w:r w:rsidR="00BD16E7">
        <w:t>:</w:t>
      </w:r>
    </w:p>
    <w:p w14:paraId="7FCBA6AF" w14:textId="77777777" w:rsidR="00874E4D" w:rsidRPr="00874E4D" w:rsidRDefault="00874E4D" w:rsidP="00874E4D">
      <w:pPr>
        <w:pStyle w:val="ListParagraph"/>
        <w:shd w:val="clear" w:color="auto" w:fill="FFFFFF"/>
        <w:autoSpaceDE w:val="0"/>
        <w:autoSpaceDN w:val="0"/>
        <w:adjustRightInd w:val="0"/>
        <w:spacing w:after="0" w:line="240" w:lineRule="auto"/>
        <w:rPr>
          <w:rFonts w:ascii="JetBrains Mono" w:hAnsi="JetBrains Mono" w:cs="JetBrains Mono"/>
          <w:color w:val="080808"/>
          <w:sz w:val="30"/>
          <w:szCs w:val="30"/>
        </w:rPr>
      </w:pPr>
      <w:proofErr w:type="spellStart"/>
      <w:r w:rsidRPr="00874E4D">
        <w:rPr>
          <w:rFonts w:ascii="JetBrains Mono" w:hAnsi="JetBrains Mono" w:cs="JetBrains Mono"/>
          <w:color w:val="000000"/>
          <w:sz w:val="30"/>
          <w:szCs w:val="30"/>
        </w:rPr>
        <w:t>HourForecast</w:t>
      </w:r>
      <w:proofErr w:type="spellEnd"/>
      <w:r w:rsidRPr="00874E4D">
        <w:rPr>
          <w:rFonts w:ascii="JetBrains Mono" w:hAnsi="JetBrains Mono" w:cs="JetBrains Mono"/>
          <w:color w:val="000000"/>
          <w:sz w:val="30"/>
          <w:szCs w:val="30"/>
        </w:rPr>
        <w:t xml:space="preserve"> hf </w:t>
      </w:r>
      <w:r w:rsidRPr="00874E4D">
        <w:rPr>
          <w:rFonts w:ascii="JetBrains Mono" w:hAnsi="JetBrains Mono" w:cs="JetBrains Mono"/>
          <w:color w:val="080808"/>
          <w:sz w:val="30"/>
          <w:szCs w:val="30"/>
        </w:rPr>
        <w:t xml:space="preserve">= </w:t>
      </w:r>
      <w:r w:rsidRPr="00874E4D">
        <w:rPr>
          <w:rFonts w:ascii="JetBrains Mono" w:hAnsi="JetBrains Mono" w:cs="JetBrains Mono"/>
          <w:color w:val="0033B3"/>
          <w:sz w:val="30"/>
          <w:szCs w:val="30"/>
        </w:rPr>
        <w:t xml:space="preserve">new </w:t>
      </w:r>
      <w:proofErr w:type="spellStart"/>
      <w:r w:rsidRPr="00874E4D">
        <w:rPr>
          <w:rFonts w:ascii="JetBrains Mono" w:hAnsi="JetBrains Mono" w:cs="JetBrains Mono"/>
          <w:color w:val="080808"/>
          <w:sz w:val="30"/>
          <w:szCs w:val="30"/>
        </w:rPr>
        <w:t>HourForecast</w:t>
      </w:r>
      <w:proofErr w:type="spellEnd"/>
      <w:r w:rsidRPr="00874E4D">
        <w:rPr>
          <w:rFonts w:ascii="JetBrains Mono" w:hAnsi="JetBrains Mono" w:cs="JetBrains Mono"/>
          <w:color w:val="080808"/>
          <w:sz w:val="30"/>
          <w:szCs w:val="30"/>
        </w:rPr>
        <w:t>();</w:t>
      </w:r>
      <w:r w:rsidRPr="00874E4D">
        <w:rPr>
          <w:rFonts w:ascii="JetBrains Mono" w:hAnsi="JetBrains Mono" w:cs="JetBrains Mono"/>
          <w:color w:val="080808"/>
          <w:sz w:val="30"/>
          <w:szCs w:val="30"/>
        </w:rPr>
        <w:br/>
      </w:r>
      <w:proofErr w:type="spellStart"/>
      <w:r w:rsidRPr="00874E4D">
        <w:rPr>
          <w:rFonts w:ascii="JetBrains Mono" w:hAnsi="JetBrains Mono" w:cs="JetBrains Mono"/>
          <w:color w:val="000000"/>
          <w:sz w:val="30"/>
          <w:szCs w:val="30"/>
        </w:rPr>
        <w:t>hf</w:t>
      </w:r>
      <w:r w:rsidRPr="00874E4D">
        <w:rPr>
          <w:rFonts w:ascii="JetBrains Mono" w:hAnsi="JetBrains Mono" w:cs="JetBrains Mono"/>
          <w:color w:val="080808"/>
          <w:sz w:val="30"/>
          <w:szCs w:val="30"/>
        </w:rPr>
        <w:t>.setTemperature</w:t>
      </w:r>
      <w:proofErr w:type="spellEnd"/>
      <w:r w:rsidRPr="00874E4D">
        <w:rPr>
          <w:rFonts w:ascii="JetBrains Mono" w:hAnsi="JetBrains Mono" w:cs="JetBrains Mono"/>
          <w:color w:val="080808"/>
          <w:sz w:val="30"/>
          <w:szCs w:val="30"/>
        </w:rPr>
        <w:t>(</w:t>
      </w:r>
      <w:r w:rsidRPr="00874E4D">
        <w:rPr>
          <w:rFonts w:ascii="JetBrains Mono" w:hAnsi="JetBrains Mono" w:cs="JetBrains Mono"/>
          <w:color w:val="1750EB"/>
          <w:sz w:val="30"/>
          <w:szCs w:val="30"/>
        </w:rPr>
        <w:t>32.4</w:t>
      </w:r>
      <w:r w:rsidRPr="00874E4D">
        <w:rPr>
          <w:rFonts w:ascii="JetBrains Mono" w:hAnsi="JetBrains Mono" w:cs="JetBrains Mono"/>
          <w:color w:val="080808"/>
          <w:sz w:val="30"/>
          <w:szCs w:val="30"/>
        </w:rPr>
        <w:t>);</w:t>
      </w:r>
    </w:p>
    <w:p w14:paraId="01623919" w14:textId="77777777" w:rsidR="00874E4D" w:rsidRDefault="00874E4D" w:rsidP="00874E4D">
      <w:pPr>
        <w:pStyle w:val="ListParagraph"/>
      </w:pPr>
    </w:p>
    <w:p w14:paraId="45012BB0" w14:textId="52AB5BC8" w:rsidR="0009141D" w:rsidRDefault="00EA4665" w:rsidP="00C022EB">
      <w:pPr>
        <w:pStyle w:val="ListParagraph"/>
        <w:numPr>
          <w:ilvl w:val="0"/>
          <w:numId w:val="3"/>
        </w:numPr>
      </w:pPr>
      <w:r>
        <w:t xml:space="preserve">Update the text of the </w:t>
      </w:r>
      <w:proofErr w:type="spellStart"/>
      <w:r>
        <w:t>tv_message</w:t>
      </w:r>
      <w:proofErr w:type="spellEnd"/>
      <w:r>
        <w:t xml:space="preserve"> </w:t>
      </w:r>
      <w:proofErr w:type="spellStart"/>
      <w:r>
        <w:t>TextView</w:t>
      </w:r>
      <w:proofErr w:type="spellEnd"/>
      <w:r>
        <w:t xml:space="preserve"> to be the temperature value</w:t>
      </w:r>
      <w:r w:rsidR="00720B05">
        <w:t xml:space="preserve"> using the following</w:t>
      </w:r>
      <w:r w:rsidR="008716DC">
        <w:t xml:space="preserve"> code:</w:t>
      </w:r>
    </w:p>
    <w:p w14:paraId="42ADB7D1" w14:textId="77777777" w:rsidR="00BD16E7" w:rsidRDefault="0069708E" w:rsidP="0069708E">
      <w:pPr>
        <w:pStyle w:val="ListParagraph"/>
        <w:shd w:val="clear" w:color="auto" w:fill="FFFFFF"/>
        <w:autoSpaceDE w:val="0"/>
        <w:autoSpaceDN w:val="0"/>
        <w:adjustRightInd w:val="0"/>
        <w:spacing w:after="0" w:line="240" w:lineRule="auto"/>
        <w:rPr>
          <w:rFonts w:ascii="JetBrains Mono" w:hAnsi="JetBrains Mono" w:cs="JetBrains Mono"/>
          <w:color w:val="080808"/>
          <w:sz w:val="28"/>
          <w:szCs w:val="28"/>
        </w:rPr>
      </w:pPr>
      <w:proofErr w:type="spellStart"/>
      <w:r w:rsidRPr="0069708E">
        <w:rPr>
          <w:rFonts w:ascii="JetBrains Mono" w:hAnsi="JetBrains Mono" w:cs="JetBrains Mono"/>
          <w:color w:val="000000"/>
          <w:sz w:val="28"/>
          <w:szCs w:val="28"/>
        </w:rPr>
        <w:t>TextView</w:t>
      </w:r>
      <w:proofErr w:type="spellEnd"/>
      <w:r w:rsidRPr="0069708E">
        <w:rPr>
          <w:rFonts w:ascii="JetBrains Mono" w:hAnsi="JetBrains Mono" w:cs="JetBrains Mono"/>
          <w:color w:val="000000"/>
          <w:sz w:val="28"/>
          <w:szCs w:val="28"/>
        </w:rPr>
        <w:t xml:space="preserve"> tv </w:t>
      </w:r>
      <w:r w:rsidRPr="0069708E">
        <w:rPr>
          <w:rFonts w:ascii="JetBrains Mono" w:hAnsi="JetBrains Mono" w:cs="JetBrains Mono"/>
          <w:color w:val="080808"/>
          <w:sz w:val="28"/>
          <w:szCs w:val="28"/>
        </w:rPr>
        <w:t xml:space="preserve">= </w:t>
      </w:r>
      <w:proofErr w:type="spellStart"/>
      <w:r w:rsidRPr="0069708E">
        <w:rPr>
          <w:rFonts w:ascii="JetBrains Mono" w:hAnsi="JetBrains Mono" w:cs="JetBrains Mono"/>
          <w:color w:val="080808"/>
          <w:sz w:val="28"/>
          <w:szCs w:val="28"/>
        </w:rPr>
        <w:t>findViewById</w:t>
      </w:r>
      <w:proofErr w:type="spellEnd"/>
      <w:r w:rsidRPr="0069708E">
        <w:rPr>
          <w:rFonts w:ascii="JetBrains Mono" w:hAnsi="JetBrains Mono" w:cs="JetBrains Mono"/>
          <w:color w:val="080808"/>
          <w:sz w:val="28"/>
          <w:szCs w:val="28"/>
        </w:rPr>
        <w:t>(</w:t>
      </w:r>
      <w:proofErr w:type="spellStart"/>
      <w:r w:rsidRPr="0069708E">
        <w:rPr>
          <w:rFonts w:ascii="JetBrains Mono" w:hAnsi="JetBrains Mono" w:cs="JetBrains Mono"/>
          <w:color w:val="000000"/>
          <w:sz w:val="28"/>
          <w:szCs w:val="28"/>
        </w:rPr>
        <w:t>R</w:t>
      </w:r>
      <w:r w:rsidRPr="0069708E">
        <w:rPr>
          <w:rFonts w:ascii="JetBrains Mono" w:hAnsi="JetBrains Mono" w:cs="JetBrains Mono"/>
          <w:color w:val="080808"/>
          <w:sz w:val="28"/>
          <w:szCs w:val="28"/>
        </w:rPr>
        <w:t>.</w:t>
      </w:r>
      <w:r w:rsidRPr="0069708E">
        <w:rPr>
          <w:rFonts w:ascii="JetBrains Mono" w:hAnsi="JetBrains Mono" w:cs="JetBrains Mono"/>
          <w:color w:val="000000"/>
          <w:sz w:val="28"/>
          <w:szCs w:val="28"/>
        </w:rPr>
        <w:t>id</w:t>
      </w:r>
      <w:r w:rsidRPr="0069708E">
        <w:rPr>
          <w:rFonts w:ascii="JetBrains Mono" w:hAnsi="JetBrains Mono" w:cs="JetBrains Mono"/>
          <w:color w:val="080808"/>
          <w:sz w:val="28"/>
          <w:szCs w:val="28"/>
        </w:rPr>
        <w:t>.</w:t>
      </w:r>
      <w:r w:rsidRPr="0069708E">
        <w:rPr>
          <w:rFonts w:ascii="JetBrains Mono" w:hAnsi="JetBrains Mono" w:cs="JetBrains Mono"/>
          <w:i/>
          <w:iCs/>
          <w:color w:val="871094"/>
          <w:sz w:val="28"/>
          <w:szCs w:val="28"/>
        </w:rPr>
        <w:t>tv_message</w:t>
      </w:r>
      <w:proofErr w:type="spellEnd"/>
      <w:r w:rsidRPr="0069708E">
        <w:rPr>
          <w:rFonts w:ascii="JetBrains Mono" w:hAnsi="JetBrains Mono" w:cs="JetBrains Mono"/>
          <w:color w:val="080808"/>
          <w:sz w:val="28"/>
          <w:szCs w:val="28"/>
        </w:rPr>
        <w:t>);</w:t>
      </w:r>
      <w:r w:rsidRPr="0069708E">
        <w:rPr>
          <w:rFonts w:ascii="JetBrains Mono" w:hAnsi="JetBrains Mono" w:cs="JetBrains Mono"/>
          <w:color w:val="080808"/>
          <w:sz w:val="28"/>
          <w:szCs w:val="28"/>
        </w:rPr>
        <w:br/>
      </w:r>
      <w:proofErr w:type="spellStart"/>
      <w:r w:rsidRPr="0069708E">
        <w:rPr>
          <w:rFonts w:ascii="JetBrains Mono" w:hAnsi="JetBrains Mono" w:cs="JetBrains Mono"/>
          <w:color w:val="000000"/>
          <w:sz w:val="28"/>
          <w:szCs w:val="28"/>
        </w:rPr>
        <w:t>tv</w:t>
      </w:r>
      <w:r w:rsidRPr="0069708E">
        <w:rPr>
          <w:rFonts w:ascii="JetBrains Mono" w:hAnsi="JetBrains Mono" w:cs="JetBrains Mono"/>
          <w:color w:val="080808"/>
          <w:sz w:val="28"/>
          <w:szCs w:val="28"/>
        </w:rPr>
        <w:t>.setText</w:t>
      </w:r>
      <w:proofErr w:type="spellEnd"/>
      <w:r w:rsidRPr="0069708E">
        <w:rPr>
          <w:rFonts w:ascii="JetBrains Mono" w:hAnsi="JetBrains Mono" w:cs="JetBrains Mono"/>
          <w:color w:val="080808"/>
          <w:sz w:val="28"/>
          <w:szCs w:val="28"/>
        </w:rPr>
        <w:t>(</w:t>
      </w:r>
      <w:proofErr w:type="spellStart"/>
      <w:r w:rsidRPr="0069708E">
        <w:rPr>
          <w:rFonts w:ascii="JetBrains Mono" w:hAnsi="JetBrains Mono" w:cs="JetBrains Mono"/>
          <w:color w:val="000000"/>
          <w:sz w:val="28"/>
          <w:szCs w:val="28"/>
        </w:rPr>
        <w:t>String</w:t>
      </w:r>
      <w:r w:rsidRPr="0069708E">
        <w:rPr>
          <w:rFonts w:ascii="JetBrains Mono" w:hAnsi="JetBrains Mono" w:cs="JetBrains Mono"/>
          <w:color w:val="080808"/>
          <w:sz w:val="28"/>
          <w:szCs w:val="28"/>
        </w:rPr>
        <w:t>.</w:t>
      </w:r>
      <w:r w:rsidRPr="0069708E">
        <w:rPr>
          <w:rFonts w:ascii="JetBrains Mono" w:hAnsi="JetBrains Mono" w:cs="JetBrains Mono"/>
          <w:i/>
          <w:iCs/>
          <w:color w:val="080808"/>
          <w:sz w:val="28"/>
          <w:szCs w:val="28"/>
        </w:rPr>
        <w:t>valueOf</w:t>
      </w:r>
      <w:proofErr w:type="spellEnd"/>
      <w:r w:rsidRPr="0069708E">
        <w:rPr>
          <w:rFonts w:ascii="JetBrains Mono" w:hAnsi="JetBrains Mono" w:cs="JetBrains Mono"/>
          <w:color w:val="080808"/>
          <w:sz w:val="28"/>
          <w:szCs w:val="28"/>
        </w:rPr>
        <w:t>(</w:t>
      </w:r>
      <w:proofErr w:type="spellStart"/>
      <w:r w:rsidRPr="0069708E">
        <w:rPr>
          <w:rFonts w:ascii="JetBrains Mono" w:hAnsi="JetBrains Mono" w:cs="JetBrains Mono"/>
          <w:color w:val="000000"/>
          <w:sz w:val="28"/>
          <w:szCs w:val="28"/>
        </w:rPr>
        <w:t>hf</w:t>
      </w:r>
      <w:r w:rsidRPr="0069708E">
        <w:rPr>
          <w:rFonts w:ascii="JetBrains Mono" w:hAnsi="JetBrains Mono" w:cs="JetBrains Mono"/>
          <w:color w:val="080808"/>
          <w:sz w:val="28"/>
          <w:szCs w:val="28"/>
        </w:rPr>
        <w:t>.getTemperature</w:t>
      </w:r>
      <w:proofErr w:type="spellEnd"/>
      <w:r w:rsidRPr="0069708E">
        <w:rPr>
          <w:rFonts w:ascii="JetBrains Mono" w:hAnsi="JetBrains Mono" w:cs="JetBrains Mono"/>
          <w:color w:val="080808"/>
          <w:sz w:val="28"/>
          <w:szCs w:val="28"/>
        </w:rPr>
        <w:t>()));</w:t>
      </w:r>
    </w:p>
    <w:p w14:paraId="2DDDAA71" w14:textId="77777777" w:rsidR="00BD16E7" w:rsidRDefault="00BD16E7" w:rsidP="0069708E">
      <w:pPr>
        <w:pStyle w:val="ListParagraph"/>
        <w:shd w:val="clear" w:color="auto" w:fill="FFFFFF"/>
        <w:autoSpaceDE w:val="0"/>
        <w:autoSpaceDN w:val="0"/>
        <w:adjustRightInd w:val="0"/>
        <w:spacing w:after="0" w:line="240" w:lineRule="auto"/>
        <w:rPr>
          <w:rFonts w:ascii="JetBrains Mono" w:hAnsi="JetBrains Mono" w:cs="JetBrains Mono"/>
          <w:color w:val="080808"/>
          <w:sz w:val="28"/>
          <w:szCs w:val="28"/>
        </w:rPr>
      </w:pPr>
    </w:p>
    <w:p w14:paraId="64BF8B11" w14:textId="77777777" w:rsidR="00BD16E7" w:rsidRDefault="00BD16E7" w:rsidP="00BD16E7">
      <w:pPr>
        <w:ind w:firstLine="720"/>
      </w:pPr>
      <w:r>
        <w:t>A few things have happened there:</w:t>
      </w:r>
    </w:p>
    <w:p w14:paraId="13814512" w14:textId="77777777" w:rsidR="00BD16E7" w:rsidRDefault="00BD16E7" w:rsidP="00BD16E7">
      <w:pPr>
        <w:pStyle w:val="ListParagraph"/>
        <w:numPr>
          <w:ilvl w:val="1"/>
          <w:numId w:val="3"/>
        </w:numPr>
        <w:rPr>
          <w:sz w:val="20"/>
          <w:szCs w:val="20"/>
        </w:rPr>
      </w:pPr>
      <w:r>
        <w:rPr>
          <w:sz w:val="20"/>
          <w:szCs w:val="20"/>
        </w:rPr>
        <w:t xml:space="preserve">First we created a variable of type </w:t>
      </w:r>
      <w:proofErr w:type="spellStart"/>
      <w:r w:rsidRPr="00215D08">
        <w:rPr>
          <w:rFonts w:ascii="JetBrains Mono" w:hAnsi="JetBrains Mono" w:cs="JetBrains Mono"/>
          <w:color w:val="000000"/>
          <w:sz w:val="28"/>
          <w:szCs w:val="28"/>
        </w:rPr>
        <w:t>TextView</w:t>
      </w:r>
      <w:proofErr w:type="spellEnd"/>
      <w:r>
        <w:rPr>
          <w:sz w:val="20"/>
          <w:szCs w:val="20"/>
        </w:rPr>
        <w:t xml:space="preserve">, with the name </w:t>
      </w:r>
      <w:r w:rsidRPr="00215D08">
        <w:rPr>
          <w:rFonts w:ascii="JetBrains Mono" w:hAnsi="JetBrains Mono" w:cs="JetBrains Mono"/>
          <w:color w:val="000000"/>
          <w:sz w:val="28"/>
          <w:szCs w:val="28"/>
        </w:rPr>
        <w:t>tv</w:t>
      </w:r>
    </w:p>
    <w:p w14:paraId="7A75F414" w14:textId="77777777" w:rsidR="00E07739" w:rsidRDefault="00BD16E7" w:rsidP="00BD16E7">
      <w:pPr>
        <w:pStyle w:val="ListParagraph"/>
        <w:numPr>
          <w:ilvl w:val="1"/>
          <w:numId w:val="3"/>
        </w:numPr>
        <w:rPr>
          <w:sz w:val="20"/>
          <w:szCs w:val="20"/>
        </w:rPr>
      </w:pPr>
      <w:r>
        <w:rPr>
          <w:sz w:val="20"/>
          <w:szCs w:val="20"/>
        </w:rPr>
        <w:t xml:space="preserve">Then we used the </w:t>
      </w:r>
      <w:proofErr w:type="spellStart"/>
      <w:r w:rsidR="00DF6D0C" w:rsidRPr="00215D08">
        <w:rPr>
          <w:rFonts w:ascii="JetBrains Mono" w:hAnsi="JetBrains Mono" w:cs="JetBrains Mono"/>
          <w:color w:val="000000"/>
          <w:sz w:val="28"/>
          <w:szCs w:val="28"/>
        </w:rPr>
        <w:t>findViewById</w:t>
      </w:r>
      <w:proofErr w:type="spellEnd"/>
      <w:r w:rsidR="00DF6D0C">
        <w:rPr>
          <w:sz w:val="20"/>
          <w:szCs w:val="20"/>
        </w:rPr>
        <w:t xml:space="preserve"> method – this method attempts get the </w:t>
      </w:r>
      <w:proofErr w:type="spellStart"/>
      <w:r w:rsidR="00DF6D0C" w:rsidRPr="00215D08">
        <w:rPr>
          <w:rFonts w:ascii="JetBrains Mono" w:hAnsi="JetBrains Mono" w:cs="JetBrains Mono"/>
          <w:color w:val="000000"/>
          <w:sz w:val="28"/>
          <w:szCs w:val="28"/>
        </w:rPr>
        <w:t>TextView</w:t>
      </w:r>
      <w:proofErr w:type="spellEnd"/>
      <w:r w:rsidR="00DF6D0C">
        <w:rPr>
          <w:sz w:val="20"/>
          <w:szCs w:val="20"/>
        </w:rPr>
        <w:t xml:space="preserve"> from the user interface</w:t>
      </w:r>
      <w:r w:rsidR="00E07739">
        <w:rPr>
          <w:sz w:val="20"/>
          <w:szCs w:val="20"/>
        </w:rPr>
        <w:t xml:space="preserve"> with the provided ID.</w:t>
      </w:r>
    </w:p>
    <w:p w14:paraId="2DC66942" w14:textId="77777777" w:rsidR="00E07739" w:rsidRDefault="00E07739" w:rsidP="00BD16E7">
      <w:pPr>
        <w:pStyle w:val="ListParagraph"/>
        <w:numPr>
          <w:ilvl w:val="1"/>
          <w:numId w:val="3"/>
        </w:numPr>
        <w:rPr>
          <w:sz w:val="20"/>
          <w:szCs w:val="20"/>
        </w:rPr>
      </w:pPr>
      <w:r>
        <w:rPr>
          <w:sz w:val="20"/>
          <w:szCs w:val="20"/>
        </w:rPr>
        <w:t xml:space="preserve">To get the ID, we used the </w:t>
      </w:r>
      <w:r w:rsidRPr="00215D08">
        <w:rPr>
          <w:rFonts w:ascii="JetBrains Mono" w:hAnsi="JetBrains Mono" w:cs="JetBrains Mono"/>
          <w:color w:val="000000"/>
          <w:sz w:val="28"/>
          <w:szCs w:val="28"/>
        </w:rPr>
        <w:t>R</w:t>
      </w:r>
      <w:r>
        <w:rPr>
          <w:sz w:val="20"/>
          <w:szCs w:val="20"/>
        </w:rPr>
        <w:t xml:space="preserve"> class – a special class generated by Android that allows us to access the resources</w:t>
      </w:r>
    </w:p>
    <w:p w14:paraId="179D270E" w14:textId="77777777" w:rsidR="00C92531" w:rsidRDefault="00E07739" w:rsidP="00BD16E7">
      <w:pPr>
        <w:pStyle w:val="ListParagraph"/>
        <w:numPr>
          <w:ilvl w:val="1"/>
          <w:numId w:val="3"/>
        </w:numPr>
        <w:rPr>
          <w:sz w:val="20"/>
          <w:szCs w:val="20"/>
        </w:rPr>
      </w:pPr>
      <w:r w:rsidRPr="00215D08">
        <w:rPr>
          <w:rFonts w:ascii="JetBrains Mono" w:hAnsi="JetBrains Mono" w:cs="JetBrains Mono"/>
          <w:color w:val="000000"/>
          <w:sz w:val="28"/>
          <w:szCs w:val="28"/>
        </w:rPr>
        <w:lastRenderedPageBreak/>
        <w:t>R.id</w:t>
      </w:r>
      <w:r>
        <w:rPr>
          <w:sz w:val="20"/>
          <w:szCs w:val="20"/>
        </w:rPr>
        <w:t xml:space="preserve"> is </w:t>
      </w:r>
      <w:r w:rsidR="006B746C">
        <w:rPr>
          <w:sz w:val="20"/>
          <w:szCs w:val="20"/>
        </w:rPr>
        <w:t>a generated class that contains all of the id values for the views (widgets) on the UI</w:t>
      </w:r>
      <w:r w:rsidR="002027A9">
        <w:rPr>
          <w:sz w:val="20"/>
          <w:szCs w:val="20"/>
        </w:rPr>
        <w:t xml:space="preserve"> – we used </w:t>
      </w:r>
      <w:proofErr w:type="spellStart"/>
      <w:r w:rsidR="002027A9" w:rsidRPr="00215D08">
        <w:rPr>
          <w:rFonts w:ascii="JetBrains Mono" w:hAnsi="JetBrains Mono" w:cs="JetBrains Mono"/>
          <w:color w:val="000000"/>
          <w:sz w:val="28"/>
          <w:szCs w:val="28"/>
        </w:rPr>
        <w:t>R.id.tv_message</w:t>
      </w:r>
      <w:proofErr w:type="spellEnd"/>
      <w:r w:rsidR="002027A9">
        <w:rPr>
          <w:sz w:val="20"/>
          <w:szCs w:val="20"/>
        </w:rPr>
        <w:t xml:space="preserve"> as it corresponds to the id that we </w:t>
      </w:r>
      <w:r w:rsidR="00C92531">
        <w:rPr>
          <w:sz w:val="20"/>
          <w:szCs w:val="20"/>
        </w:rPr>
        <w:t xml:space="preserve">just </w:t>
      </w:r>
      <w:r w:rsidR="002027A9">
        <w:rPr>
          <w:sz w:val="20"/>
          <w:szCs w:val="20"/>
        </w:rPr>
        <w:t xml:space="preserve">gave the </w:t>
      </w:r>
      <w:proofErr w:type="spellStart"/>
      <w:r w:rsidR="002027A9" w:rsidRPr="00215D08">
        <w:rPr>
          <w:rFonts w:ascii="JetBrains Mono" w:hAnsi="JetBrains Mono" w:cs="JetBrains Mono"/>
          <w:color w:val="000000"/>
          <w:sz w:val="28"/>
          <w:szCs w:val="28"/>
        </w:rPr>
        <w:t>TextView</w:t>
      </w:r>
      <w:proofErr w:type="spellEnd"/>
      <w:r w:rsidR="002027A9">
        <w:rPr>
          <w:sz w:val="20"/>
          <w:szCs w:val="20"/>
        </w:rPr>
        <w:t xml:space="preserve"> </w:t>
      </w:r>
      <w:r w:rsidR="00C92531">
        <w:rPr>
          <w:sz w:val="20"/>
          <w:szCs w:val="20"/>
        </w:rPr>
        <w:t>in the UI editor</w:t>
      </w:r>
    </w:p>
    <w:p w14:paraId="65799ED6" w14:textId="77777777" w:rsidR="00C92531" w:rsidRDefault="00C92531" w:rsidP="00BD16E7">
      <w:pPr>
        <w:pStyle w:val="ListParagraph"/>
        <w:numPr>
          <w:ilvl w:val="1"/>
          <w:numId w:val="3"/>
        </w:numPr>
        <w:rPr>
          <w:sz w:val="20"/>
          <w:szCs w:val="20"/>
        </w:rPr>
      </w:pPr>
      <w:r>
        <w:rPr>
          <w:sz w:val="20"/>
          <w:szCs w:val="20"/>
        </w:rPr>
        <w:t xml:space="preserve">We then set the text of that </w:t>
      </w:r>
      <w:proofErr w:type="spellStart"/>
      <w:r>
        <w:rPr>
          <w:sz w:val="20"/>
          <w:szCs w:val="20"/>
        </w:rPr>
        <w:t>TextView</w:t>
      </w:r>
      <w:proofErr w:type="spellEnd"/>
      <w:r>
        <w:rPr>
          <w:sz w:val="20"/>
          <w:szCs w:val="20"/>
        </w:rPr>
        <w:t xml:space="preserve"> – i.e. what is shown on the UI</w:t>
      </w:r>
    </w:p>
    <w:p w14:paraId="06C06970" w14:textId="2904A84D" w:rsidR="0069708E" w:rsidRPr="00BD16E7" w:rsidRDefault="00C92531" w:rsidP="00BD16E7">
      <w:pPr>
        <w:pStyle w:val="ListParagraph"/>
        <w:numPr>
          <w:ilvl w:val="1"/>
          <w:numId w:val="3"/>
        </w:numPr>
        <w:rPr>
          <w:sz w:val="20"/>
          <w:szCs w:val="20"/>
        </w:rPr>
      </w:pPr>
      <w:r>
        <w:rPr>
          <w:sz w:val="20"/>
          <w:szCs w:val="20"/>
        </w:rPr>
        <w:t xml:space="preserve">We convert the temperature to a String </w:t>
      </w:r>
      <w:r w:rsidR="00215D08">
        <w:rPr>
          <w:sz w:val="20"/>
          <w:szCs w:val="20"/>
        </w:rPr>
        <w:t>so that it can be displayed.</w:t>
      </w:r>
      <w:r w:rsidR="0069708E" w:rsidRPr="00BD16E7">
        <w:rPr>
          <w:sz w:val="20"/>
          <w:szCs w:val="20"/>
        </w:rPr>
        <w:br/>
      </w:r>
    </w:p>
    <w:p w14:paraId="48B7B9B0" w14:textId="4AE1C159" w:rsidR="004D34F9" w:rsidRDefault="004D34F9" w:rsidP="00AE2B51">
      <w:pPr>
        <w:pStyle w:val="Heading3"/>
      </w:pPr>
      <w:r>
        <w:t>Using String Resources</w:t>
      </w:r>
    </w:p>
    <w:p w14:paraId="51C33F15" w14:textId="53BC7F6C" w:rsidR="004D34F9" w:rsidRDefault="004D34F9" w:rsidP="004D34F9">
      <w:r>
        <w:t xml:space="preserve">Really when we are displaying anything on the user interface, we should do so using a String resource. </w:t>
      </w:r>
      <w:r w:rsidR="008C111C">
        <w:t>Let’s add one</w:t>
      </w:r>
    </w:p>
    <w:p w14:paraId="01712C01" w14:textId="2397BDDD" w:rsidR="008C111C" w:rsidRDefault="008C111C" w:rsidP="008C111C">
      <w:pPr>
        <w:pStyle w:val="ListParagraph"/>
        <w:numPr>
          <w:ilvl w:val="0"/>
          <w:numId w:val="3"/>
        </w:numPr>
      </w:pPr>
      <w:r>
        <w:t xml:space="preserve">Open </w:t>
      </w:r>
      <w:r>
        <w:rPr>
          <w:i/>
          <w:iCs/>
        </w:rPr>
        <w:t>strings.xml</w:t>
      </w:r>
      <w:r>
        <w:t xml:space="preserve"> from the </w:t>
      </w:r>
      <w:r>
        <w:rPr>
          <w:i/>
          <w:iCs/>
        </w:rPr>
        <w:t>res/values</w:t>
      </w:r>
      <w:r>
        <w:t xml:space="preserve"> folder</w:t>
      </w:r>
    </w:p>
    <w:p w14:paraId="0F5B8BB3" w14:textId="5E8883C2" w:rsidR="008C111C" w:rsidRDefault="008C111C" w:rsidP="008C111C">
      <w:pPr>
        <w:pStyle w:val="ListParagraph"/>
        <w:numPr>
          <w:ilvl w:val="0"/>
          <w:numId w:val="3"/>
        </w:numPr>
      </w:pPr>
      <w:r>
        <w:t>Add a new value</w:t>
      </w:r>
      <w:r w:rsidR="000528D8">
        <w:t xml:space="preserve"> – note the value below uses the formatted string (see </w:t>
      </w:r>
      <w:hyperlink r:id="rId11" w:anchor="formatting-strings" w:history="1">
        <w:r w:rsidR="000528D8" w:rsidRPr="00AF33CA">
          <w:rPr>
            <w:rStyle w:val="Hyperlink"/>
          </w:rPr>
          <w:t>https://developer.android.com/guide/topics/resources/string-resource#formatting-strings</w:t>
        </w:r>
      </w:hyperlink>
      <w:r w:rsidR="000528D8">
        <w:t>)</w:t>
      </w:r>
    </w:p>
    <w:p w14:paraId="665F4D29" w14:textId="0EE2A116" w:rsidR="007C6C28" w:rsidRDefault="007C6C28" w:rsidP="007C6C28">
      <w:pPr>
        <w:pStyle w:val="ListParagraph"/>
        <w:shd w:val="clear" w:color="auto" w:fill="FFFFFF"/>
        <w:autoSpaceDE w:val="0"/>
        <w:autoSpaceDN w:val="0"/>
        <w:adjustRightInd w:val="0"/>
        <w:spacing w:after="0" w:line="240" w:lineRule="auto"/>
        <w:rPr>
          <w:rFonts w:ascii="JetBrains Mono" w:hAnsi="JetBrains Mono" w:cs="JetBrains Mono"/>
          <w:color w:val="080808"/>
          <w:sz w:val="28"/>
          <w:szCs w:val="28"/>
        </w:rPr>
      </w:pPr>
      <w:r w:rsidRPr="007C6C28">
        <w:rPr>
          <w:rFonts w:ascii="JetBrains Mono" w:hAnsi="JetBrains Mono" w:cs="JetBrains Mono"/>
          <w:color w:val="080808"/>
          <w:sz w:val="28"/>
          <w:szCs w:val="28"/>
        </w:rPr>
        <w:t>&lt;</w:t>
      </w:r>
      <w:r w:rsidRPr="007C6C28">
        <w:rPr>
          <w:rFonts w:ascii="JetBrains Mono" w:hAnsi="JetBrains Mono" w:cs="JetBrains Mono"/>
          <w:color w:val="0033B3"/>
          <w:sz w:val="28"/>
          <w:szCs w:val="28"/>
        </w:rPr>
        <w:t xml:space="preserve">string </w:t>
      </w:r>
      <w:r w:rsidRPr="007C6C28">
        <w:rPr>
          <w:rFonts w:ascii="JetBrains Mono" w:hAnsi="JetBrains Mono" w:cs="JetBrains Mono"/>
          <w:color w:val="174AD4"/>
          <w:sz w:val="28"/>
          <w:szCs w:val="28"/>
        </w:rPr>
        <w:t>name</w:t>
      </w:r>
      <w:r w:rsidRPr="007C6C28">
        <w:rPr>
          <w:rFonts w:ascii="JetBrains Mono" w:hAnsi="JetBrains Mono" w:cs="JetBrains Mono"/>
          <w:color w:val="067D17"/>
          <w:sz w:val="28"/>
          <w:szCs w:val="28"/>
        </w:rPr>
        <w:t>="</w:t>
      </w:r>
      <w:proofErr w:type="spellStart"/>
      <w:r w:rsidRPr="007C6C28">
        <w:rPr>
          <w:rFonts w:ascii="JetBrains Mono" w:hAnsi="JetBrains Mono" w:cs="JetBrains Mono"/>
          <w:color w:val="067D17"/>
          <w:sz w:val="28"/>
          <w:szCs w:val="28"/>
        </w:rPr>
        <w:t>str_tv_message</w:t>
      </w:r>
      <w:proofErr w:type="spellEnd"/>
      <w:r w:rsidRPr="007C6C28">
        <w:rPr>
          <w:rFonts w:ascii="JetBrains Mono" w:hAnsi="JetBrains Mono" w:cs="JetBrains Mono"/>
          <w:color w:val="067D17"/>
          <w:sz w:val="28"/>
          <w:szCs w:val="28"/>
        </w:rPr>
        <w:t>"</w:t>
      </w:r>
      <w:r w:rsidRPr="007C6C28">
        <w:rPr>
          <w:rFonts w:ascii="JetBrains Mono" w:hAnsi="JetBrains Mono" w:cs="JetBrains Mono"/>
          <w:color w:val="080808"/>
          <w:sz w:val="28"/>
          <w:szCs w:val="28"/>
        </w:rPr>
        <w:t>&gt;%</w:t>
      </w:r>
      <w:r w:rsidR="000147A8">
        <w:rPr>
          <w:rFonts w:ascii="JetBrains Mono" w:hAnsi="JetBrains Mono" w:cs="JetBrains Mono"/>
          <w:color w:val="080808"/>
          <w:sz w:val="28"/>
          <w:szCs w:val="28"/>
        </w:rPr>
        <w:t>1</w:t>
      </w:r>
      <w:r w:rsidRPr="007C6C28">
        <w:rPr>
          <w:rFonts w:ascii="JetBrains Mono" w:hAnsi="JetBrains Mono" w:cs="JetBrains Mono"/>
          <w:color w:val="080808"/>
          <w:sz w:val="28"/>
          <w:szCs w:val="28"/>
        </w:rPr>
        <w:t>$d Celsius&lt;/</w:t>
      </w:r>
      <w:r w:rsidRPr="007C6C28">
        <w:rPr>
          <w:rFonts w:ascii="JetBrains Mono" w:hAnsi="JetBrains Mono" w:cs="JetBrains Mono"/>
          <w:color w:val="0033B3"/>
          <w:sz w:val="28"/>
          <w:szCs w:val="28"/>
        </w:rPr>
        <w:t>string</w:t>
      </w:r>
      <w:r w:rsidRPr="007C6C28">
        <w:rPr>
          <w:rFonts w:ascii="JetBrains Mono" w:hAnsi="JetBrains Mono" w:cs="JetBrains Mono"/>
          <w:color w:val="080808"/>
          <w:sz w:val="28"/>
          <w:szCs w:val="28"/>
        </w:rPr>
        <w:t>&gt;</w:t>
      </w:r>
    </w:p>
    <w:p w14:paraId="70DDBE8D" w14:textId="05E419F1" w:rsidR="007C6C28" w:rsidRDefault="007C6C28" w:rsidP="007C6C28">
      <w:pPr>
        <w:pStyle w:val="ListParagraph"/>
        <w:shd w:val="clear" w:color="auto" w:fill="FFFFFF"/>
        <w:autoSpaceDE w:val="0"/>
        <w:autoSpaceDN w:val="0"/>
        <w:adjustRightInd w:val="0"/>
        <w:spacing w:after="0" w:line="240" w:lineRule="auto"/>
        <w:rPr>
          <w:rFonts w:ascii="JetBrains Mono" w:hAnsi="JetBrains Mono" w:cs="JetBrains Mono"/>
          <w:color w:val="080808"/>
          <w:sz w:val="28"/>
          <w:szCs w:val="28"/>
        </w:rPr>
      </w:pPr>
    </w:p>
    <w:p w14:paraId="3D413C2A" w14:textId="69DE9A3A" w:rsidR="0057611F" w:rsidRPr="00AE2B51" w:rsidRDefault="007C6C28" w:rsidP="00AE2B51">
      <w:pPr>
        <w:pStyle w:val="ListParagraph"/>
        <w:numPr>
          <w:ilvl w:val="0"/>
          <w:numId w:val="3"/>
        </w:numPr>
        <w:shd w:val="clear" w:color="auto" w:fill="FFFFFF"/>
        <w:autoSpaceDE w:val="0"/>
        <w:autoSpaceDN w:val="0"/>
        <w:adjustRightInd w:val="0"/>
        <w:spacing w:after="0" w:line="240" w:lineRule="auto"/>
        <w:rPr>
          <w:rFonts w:ascii="JetBrains Mono" w:hAnsi="JetBrains Mono" w:cs="JetBrains Mono"/>
          <w:color w:val="080808"/>
          <w:sz w:val="20"/>
          <w:szCs w:val="20"/>
        </w:rPr>
      </w:pPr>
      <w:r>
        <w:t xml:space="preserve">Open </w:t>
      </w:r>
      <w:r w:rsidRPr="00AE2B51">
        <w:rPr>
          <w:i/>
          <w:iCs/>
        </w:rPr>
        <w:t>MainActivy.java</w:t>
      </w:r>
      <w:r>
        <w:t xml:space="preserve"> and </w:t>
      </w:r>
      <w:r w:rsidR="00461535">
        <w:t>update the code setting the text as follows</w:t>
      </w:r>
      <w:r w:rsidR="007B3E15">
        <w:br/>
      </w:r>
      <w:r w:rsidR="0057611F">
        <w:br/>
      </w:r>
      <w:proofErr w:type="spellStart"/>
      <w:r w:rsidR="0057611F" w:rsidRPr="00AE2B51">
        <w:rPr>
          <w:rFonts w:ascii="JetBrains Mono" w:hAnsi="JetBrains Mono" w:cs="JetBrains Mono"/>
          <w:color w:val="000000"/>
          <w:sz w:val="24"/>
          <w:szCs w:val="24"/>
        </w:rPr>
        <w:t>TextView</w:t>
      </w:r>
      <w:proofErr w:type="spellEnd"/>
      <w:r w:rsidR="0057611F" w:rsidRPr="00AE2B51">
        <w:rPr>
          <w:rFonts w:ascii="JetBrains Mono" w:hAnsi="JetBrains Mono" w:cs="JetBrains Mono"/>
          <w:color w:val="000000"/>
          <w:sz w:val="24"/>
          <w:szCs w:val="24"/>
        </w:rPr>
        <w:t xml:space="preserve"> tv </w:t>
      </w:r>
      <w:r w:rsidR="0057611F" w:rsidRPr="00AE2B51">
        <w:rPr>
          <w:rFonts w:ascii="JetBrains Mono" w:hAnsi="JetBrains Mono" w:cs="JetBrains Mono"/>
          <w:color w:val="080808"/>
          <w:sz w:val="24"/>
          <w:szCs w:val="24"/>
        </w:rPr>
        <w:t xml:space="preserve">= </w:t>
      </w:r>
      <w:proofErr w:type="spellStart"/>
      <w:r w:rsidR="0057611F" w:rsidRPr="00AE2B51">
        <w:rPr>
          <w:rFonts w:ascii="JetBrains Mono" w:hAnsi="JetBrains Mono" w:cs="JetBrains Mono"/>
          <w:color w:val="080808"/>
          <w:sz w:val="24"/>
          <w:szCs w:val="24"/>
        </w:rPr>
        <w:t>findViewById</w:t>
      </w:r>
      <w:proofErr w:type="spellEnd"/>
      <w:r w:rsidR="0057611F" w:rsidRPr="00AE2B51">
        <w:rPr>
          <w:rFonts w:ascii="JetBrains Mono" w:hAnsi="JetBrains Mono" w:cs="JetBrains Mono"/>
          <w:color w:val="080808"/>
          <w:sz w:val="24"/>
          <w:szCs w:val="24"/>
        </w:rPr>
        <w:t>(</w:t>
      </w:r>
      <w:proofErr w:type="spellStart"/>
      <w:r w:rsidR="0057611F" w:rsidRPr="00AE2B51">
        <w:rPr>
          <w:rFonts w:ascii="JetBrains Mono" w:hAnsi="JetBrains Mono" w:cs="JetBrains Mono"/>
          <w:color w:val="000000"/>
          <w:sz w:val="24"/>
          <w:szCs w:val="24"/>
        </w:rPr>
        <w:t>R</w:t>
      </w:r>
      <w:r w:rsidR="0057611F" w:rsidRPr="00AE2B51">
        <w:rPr>
          <w:rFonts w:ascii="JetBrains Mono" w:hAnsi="JetBrains Mono" w:cs="JetBrains Mono"/>
          <w:color w:val="080808"/>
          <w:sz w:val="24"/>
          <w:szCs w:val="24"/>
        </w:rPr>
        <w:t>.</w:t>
      </w:r>
      <w:r w:rsidR="0057611F" w:rsidRPr="00AE2B51">
        <w:rPr>
          <w:rFonts w:ascii="JetBrains Mono" w:hAnsi="JetBrains Mono" w:cs="JetBrains Mono"/>
          <w:color w:val="000000"/>
          <w:sz w:val="24"/>
          <w:szCs w:val="24"/>
        </w:rPr>
        <w:t>id</w:t>
      </w:r>
      <w:r w:rsidR="0057611F" w:rsidRPr="00AE2B51">
        <w:rPr>
          <w:rFonts w:ascii="JetBrains Mono" w:hAnsi="JetBrains Mono" w:cs="JetBrains Mono"/>
          <w:color w:val="080808"/>
          <w:sz w:val="24"/>
          <w:szCs w:val="24"/>
        </w:rPr>
        <w:t>.</w:t>
      </w:r>
      <w:r w:rsidR="0057611F" w:rsidRPr="00AE2B51">
        <w:rPr>
          <w:rFonts w:ascii="JetBrains Mono" w:hAnsi="JetBrains Mono" w:cs="JetBrains Mono"/>
          <w:i/>
          <w:iCs/>
          <w:color w:val="871094"/>
          <w:sz w:val="24"/>
          <w:szCs w:val="24"/>
        </w:rPr>
        <w:t>tv_message</w:t>
      </w:r>
      <w:proofErr w:type="spellEnd"/>
      <w:r w:rsidR="0057611F" w:rsidRPr="00AE2B51">
        <w:rPr>
          <w:rFonts w:ascii="JetBrains Mono" w:hAnsi="JetBrains Mono" w:cs="JetBrains Mono"/>
          <w:color w:val="080808"/>
          <w:sz w:val="24"/>
          <w:szCs w:val="24"/>
        </w:rPr>
        <w:t>);</w:t>
      </w:r>
      <w:r w:rsidR="0057611F" w:rsidRPr="00AE2B51">
        <w:rPr>
          <w:rFonts w:ascii="JetBrains Mono" w:hAnsi="JetBrains Mono" w:cs="JetBrains Mono"/>
          <w:color w:val="080808"/>
          <w:sz w:val="24"/>
          <w:szCs w:val="24"/>
        </w:rPr>
        <w:br/>
      </w:r>
      <w:r w:rsidR="0057611F" w:rsidRPr="00AE2B51">
        <w:rPr>
          <w:rFonts w:ascii="JetBrains Mono" w:hAnsi="JetBrains Mono" w:cs="JetBrains Mono"/>
          <w:color w:val="000000"/>
          <w:sz w:val="24"/>
          <w:szCs w:val="24"/>
        </w:rPr>
        <w:t xml:space="preserve">String text </w:t>
      </w:r>
      <w:r w:rsidR="0057611F" w:rsidRPr="00AE2B51">
        <w:rPr>
          <w:rFonts w:ascii="JetBrains Mono" w:hAnsi="JetBrains Mono" w:cs="JetBrains Mono"/>
          <w:color w:val="080808"/>
          <w:sz w:val="24"/>
          <w:szCs w:val="24"/>
        </w:rPr>
        <w:t xml:space="preserve">= </w:t>
      </w:r>
      <w:proofErr w:type="spellStart"/>
      <w:r w:rsidR="0057611F" w:rsidRPr="00AE2B51">
        <w:rPr>
          <w:rFonts w:ascii="JetBrains Mono" w:hAnsi="JetBrains Mono" w:cs="JetBrains Mono"/>
          <w:color w:val="080808"/>
          <w:sz w:val="24"/>
          <w:szCs w:val="24"/>
        </w:rPr>
        <w:t>getString</w:t>
      </w:r>
      <w:proofErr w:type="spellEnd"/>
      <w:r w:rsidR="0057611F" w:rsidRPr="00AE2B51">
        <w:rPr>
          <w:rFonts w:ascii="JetBrains Mono" w:hAnsi="JetBrains Mono" w:cs="JetBrains Mono"/>
          <w:color w:val="080808"/>
          <w:sz w:val="24"/>
          <w:szCs w:val="24"/>
        </w:rPr>
        <w:t>(</w:t>
      </w:r>
      <w:proofErr w:type="spellStart"/>
      <w:r w:rsidR="0057611F" w:rsidRPr="00AE2B51">
        <w:rPr>
          <w:rFonts w:ascii="JetBrains Mono" w:hAnsi="JetBrains Mono" w:cs="JetBrains Mono"/>
          <w:color w:val="000000"/>
          <w:sz w:val="24"/>
          <w:szCs w:val="24"/>
        </w:rPr>
        <w:t>R</w:t>
      </w:r>
      <w:r w:rsidR="0057611F" w:rsidRPr="00AE2B51">
        <w:rPr>
          <w:rFonts w:ascii="JetBrains Mono" w:hAnsi="JetBrains Mono" w:cs="JetBrains Mono"/>
          <w:color w:val="080808"/>
          <w:sz w:val="24"/>
          <w:szCs w:val="24"/>
        </w:rPr>
        <w:t>.</w:t>
      </w:r>
      <w:r w:rsidR="0057611F" w:rsidRPr="00AE2B51">
        <w:rPr>
          <w:rFonts w:ascii="JetBrains Mono" w:hAnsi="JetBrains Mono" w:cs="JetBrains Mono"/>
          <w:color w:val="000000"/>
          <w:sz w:val="24"/>
          <w:szCs w:val="24"/>
        </w:rPr>
        <w:t>string</w:t>
      </w:r>
      <w:r w:rsidR="0057611F" w:rsidRPr="00AE2B51">
        <w:rPr>
          <w:rFonts w:ascii="JetBrains Mono" w:hAnsi="JetBrains Mono" w:cs="JetBrains Mono"/>
          <w:color w:val="080808"/>
          <w:sz w:val="24"/>
          <w:szCs w:val="24"/>
        </w:rPr>
        <w:t>.</w:t>
      </w:r>
      <w:r w:rsidR="0057611F" w:rsidRPr="00AE2B51">
        <w:rPr>
          <w:rFonts w:ascii="JetBrains Mono" w:hAnsi="JetBrains Mono" w:cs="JetBrains Mono"/>
          <w:i/>
          <w:iCs/>
          <w:color w:val="871094"/>
          <w:sz w:val="24"/>
          <w:szCs w:val="24"/>
        </w:rPr>
        <w:t>str_tv_message</w:t>
      </w:r>
      <w:proofErr w:type="spellEnd"/>
      <w:r w:rsidR="0057611F" w:rsidRPr="00AE2B51">
        <w:rPr>
          <w:rFonts w:ascii="JetBrains Mono" w:hAnsi="JetBrains Mono" w:cs="JetBrains Mono"/>
          <w:color w:val="080808"/>
          <w:sz w:val="24"/>
          <w:szCs w:val="24"/>
        </w:rPr>
        <w:t xml:space="preserve">, </w:t>
      </w:r>
      <w:proofErr w:type="spellStart"/>
      <w:r w:rsidR="0057611F" w:rsidRPr="00AE2B51">
        <w:rPr>
          <w:rFonts w:ascii="JetBrains Mono" w:hAnsi="JetBrains Mono" w:cs="JetBrains Mono"/>
          <w:color w:val="000000"/>
          <w:sz w:val="24"/>
          <w:szCs w:val="24"/>
        </w:rPr>
        <w:t>hf</w:t>
      </w:r>
      <w:r w:rsidR="0057611F" w:rsidRPr="00AE2B51">
        <w:rPr>
          <w:rFonts w:ascii="JetBrains Mono" w:hAnsi="JetBrains Mono" w:cs="JetBrains Mono"/>
          <w:color w:val="080808"/>
          <w:sz w:val="24"/>
          <w:szCs w:val="24"/>
        </w:rPr>
        <w:t>.getTemperature</w:t>
      </w:r>
      <w:proofErr w:type="spellEnd"/>
      <w:r w:rsidR="0057611F" w:rsidRPr="00AE2B51">
        <w:rPr>
          <w:rFonts w:ascii="JetBrains Mono" w:hAnsi="JetBrains Mono" w:cs="JetBrains Mono"/>
          <w:color w:val="080808"/>
          <w:sz w:val="24"/>
          <w:szCs w:val="24"/>
        </w:rPr>
        <w:t>());</w:t>
      </w:r>
      <w:r w:rsidR="0057611F" w:rsidRPr="00AE2B51">
        <w:rPr>
          <w:rFonts w:ascii="JetBrains Mono" w:hAnsi="JetBrains Mono" w:cs="JetBrains Mono"/>
          <w:color w:val="080808"/>
          <w:sz w:val="24"/>
          <w:szCs w:val="24"/>
        </w:rPr>
        <w:br/>
      </w:r>
      <w:proofErr w:type="spellStart"/>
      <w:r w:rsidR="0057611F" w:rsidRPr="00AE2B51">
        <w:rPr>
          <w:rFonts w:ascii="JetBrains Mono" w:hAnsi="JetBrains Mono" w:cs="JetBrains Mono"/>
          <w:color w:val="000000"/>
          <w:sz w:val="24"/>
          <w:szCs w:val="24"/>
        </w:rPr>
        <w:t>tv</w:t>
      </w:r>
      <w:r w:rsidR="0057611F" w:rsidRPr="00AE2B51">
        <w:rPr>
          <w:rFonts w:ascii="JetBrains Mono" w:hAnsi="JetBrains Mono" w:cs="JetBrains Mono"/>
          <w:color w:val="080808"/>
          <w:sz w:val="24"/>
          <w:szCs w:val="24"/>
        </w:rPr>
        <w:t>.setText</w:t>
      </w:r>
      <w:proofErr w:type="spellEnd"/>
      <w:r w:rsidR="0057611F" w:rsidRPr="00AE2B51">
        <w:rPr>
          <w:rFonts w:ascii="JetBrains Mono" w:hAnsi="JetBrains Mono" w:cs="JetBrains Mono"/>
          <w:color w:val="080808"/>
          <w:sz w:val="24"/>
          <w:szCs w:val="24"/>
        </w:rPr>
        <w:t>(</w:t>
      </w:r>
      <w:r w:rsidR="0057611F" w:rsidRPr="00AE2B51">
        <w:rPr>
          <w:rFonts w:ascii="JetBrains Mono" w:hAnsi="JetBrains Mono" w:cs="JetBrains Mono"/>
          <w:color w:val="000000"/>
          <w:sz w:val="24"/>
          <w:szCs w:val="24"/>
        </w:rPr>
        <w:t>text</w:t>
      </w:r>
      <w:r w:rsidR="0057611F" w:rsidRPr="00AE2B51">
        <w:rPr>
          <w:rFonts w:ascii="JetBrains Mono" w:hAnsi="JetBrains Mono" w:cs="JetBrains Mono"/>
          <w:color w:val="080808"/>
          <w:sz w:val="24"/>
          <w:szCs w:val="24"/>
        </w:rPr>
        <w:t>);</w:t>
      </w:r>
    </w:p>
    <w:p w14:paraId="455799AB" w14:textId="0AADE1D1" w:rsidR="007C6C28" w:rsidRDefault="007C6C28" w:rsidP="007B3E15">
      <w:pPr>
        <w:pStyle w:val="ListParagraph"/>
      </w:pPr>
    </w:p>
    <w:p w14:paraId="5BC7CF97" w14:textId="77777777" w:rsidR="002C6687" w:rsidRDefault="002C6687" w:rsidP="003E243D">
      <w:pPr>
        <w:pStyle w:val="Heading2"/>
      </w:pPr>
    </w:p>
    <w:p w14:paraId="5E90A515" w14:textId="372FBF69" w:rsidR="00EC080A" w:rsidRDefault="00EC080A" w:rsidP="003E243D">
      <w:pPr>
        <w:pStyle w:val="Heading2"/>
      </w:pPr>
      <w:r>
        <w:t>Task 5</w:t>
      </w:r>
      <w:r w:rsidR="003E243D">
        <w:t xml:space="preserve"> -</w:t>
      </w:r>
      <w:r>
        <w:t xml:space="preserve"> </w:t>
      </w:r>
      <w:r w:rsidR="00884159">
        <w:t>Before</w:t>
      </w:r>
      <w:r>
        <w:t xml:space="preserve"> for next week</w:t>
      </w:r>
    </w:p>
    <w:p w14:paraId="0D35BDAC" w14:textId="77777777" w:rsidR="00884159" w:rsidRDefault="00CE0E37" w:rsidP="00EC080A">
      <w:r>
        <w:t xml:space="preserve">Last week you defined the use cases, task flow, and user flows for your weather app. </w:t>
      </w:r>
      <w:r w:rsidR="00884159">
        <w:t xml:space="preserve">Now you’re in the position to be able to start building it. However there are still a few things we need to plan out.  We’ll adopt an agile approach to that, planning, implementing, and testing as we go. </w:t>
      </w:r>
    </w:p>
    <w:p w14:paraId="79E5DDC1" w14:textId="3C35811B" w:rsidR="00EC080A" w:rsidRDefault="00CE0E37" w:rsidP="00EC080A">
      <w:r>
        <w:t xml:space="preserve">Next week you’ll start creating the user interfaces for your app. </w:t>
      </w:r>
      <w:r w:rsidR="00AC2654">
        <w:t>Use the remainder of this lab</w:t>
      </w:r>
      <w:r w:rsidR="002C6687">
        <w:t xml:space="preserve"> and</w:t>
      </w:r>
      <w:r w:rsidR="00AC2654">
        <w:t xml:space="preserve"> </w:t>
      </w:r>
      <w:r w:rsidR="00884159">
        <w:t xml:space="preserve">the time between now and then </w:t>
      </w:r>
      <w:r w:rsidR="00AC2654">
        <w:t xml:space="preserve">to create wireframes for the pages that your app is going to require – that way next week you’ll know both </w:t>
      </w:r>
      <w:r w:rsidR="00AB1456">
        <w:t>what the user experience will be like, and how the app will appear.</w:t>
      </w:r>
    </w:p>
    <w:p w14:paraId="6BA6C8A4" w14:textId="054D19A7" w:rsidR="00884159" w:rsidRDefault="00884159" w:rsidP="00EC080A">
      <w:r>
        <w:lastRenderedPageBreak/>
        <w:t xml:space="preserve">Share you wireframes </w:t>
      </w:r>
      <w:r w:rsidR="00322839">
        <w:t xml:space="preserve">on the provided </w:t>
      </w:r>
      <w:proofErr w:type="spellStart"/>
      <w:r w:rsidR="00322839">
        <w:t>Powerpoint</w:t>
      </w:r>
      <w:proofErr w:type="spellEnd"/>
      <w:r w:rsidR="00322839">
        <w:t xml:space="preserve"> file and we’ll aim to provide some feedback on them before the next lab. </w:t>
      </w:r>
    </w:p>
    <w:p w14:paraId="5BF4EF5C" w14:textId="5E8F7C8E" w:rsidR="00A30E34" w:rsidRDefault="00A30E34" w:rsidP="00A27560"/>
    <w:p w14:paraId="41AA2F26" w14:textId="77777777" w:rsidR="00A30E34" w:rsidRDefault="00A30E34" w:rsidP="00A27560"/>
    <w:p w14:paraId="1626C390" w14:textId="77777777" w:rsidR="00915E90" w:rsidRPr="00E12F93" w:rsidRDefault="00915E90" w:rsidP="00A27560"/>
    <w:sectPr w:rsidR="00915E90" w:rsidRPr="00E12F93" w:rsidSect="000D0BD6">
      <w:headerReference w:type="even" r:id="rId12"/>
      <w:headerReference w:type="default" r:id="rId13"/>
      <w:footerReference w:type="even" r:id="rId14"/>
      <w:footerReference w:type="default" r:id="rId15"/>
      <w:headerReference w:type="first" r:id="rId16"/>
      <w:footerReference w:type="first" r:id="rId17"/>
      <w:pgSz w:w="11906" w:h="16838" w:code="9"/>
      <w:pgMar w:top="1134" w:right="1440" w:bottom="1440" w:left="1440" w:header="737"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E6157" w14:textId="77777777" w:rsidR="00236B91" w:rsidRDefault="00236B91" w:rsidP="00905526">
      <w:r>
        <w:separator/>
      </w:r>
    </w:p>
  </w:endnote>
  <w:endnote w:type="continuationSeparator" w:id="0">
    <w:p w14:paraId="39F48D4B" w14:textId="77777777" w:rsidR="00236B91" w:rsidRDefault="00236B91" w:rsidP="00905526">
      <w:r>
        <w:continuationSeparator/>
      </w:r>
    </w:p>
  </w:endnote>
  <w:endnote w:type="continuationNotice" w:id="1">
    <w:p w14:paraId="5042BC0F" w14:textId="77777777" w:rsidR="00C945B3" w:rsidRDefault="00C945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JetBrains Mono">
    <w:altName w:val="Calibri"/>
    <w:panose1 w:val="00000000000000000000"/>
    <w:charset w:val="00"/>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388BE" w14:textId="77777777" w:rsidR="00F36EE6" w:rsidRDefault="00F36E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D2DA" w14:textId="77777777" w:rsidR="007E5B65" w:rsidRDefault="00843912" w:rsidP="00905526">
    <w:pPr>
      <w:pStyle w:val="Footer"/>
    </w:pPr>
    <w:r>
      <w:rPr>
        <w:noProof/>
      </w:rPr>
      <mc:AlternateContent>
        <mc:Choice Requires="wpg">
          <w:drawing>
            <wp:anchor distT="0" distB="0" distL="114300" distR="114300" simplePos="0" relativeHeight="251658243" behindDoc="0" locked="0" layoutInCell="1" allowOverlap="1" wp14:anchorId="593C20B4" wp14:editId="72BF90C0">
              <wp:simplePos x="0" y="0"/>
              <wp:positionH relativeFrom="column">
                <wp:posOffset>-531628</wp:posOffset>
              </wp:positionH>
              <wp:positionV relativeFrom="paragraph">
                <wp:posOffset>72552</wp:posOffset>
              </wp:positionV>
              <wp:extent cx="7174304" cy="503555"/>
              <wp:effectExtent l="0" t="0" r="7620" b="0"/>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74304" cy="503555"/>
                        <a:chOff x="0" y="0"/>
                        <a:chExt cx="7174304" cy="503555"/>
                      </a:xfrm>
                    </wpg:grpSpPr>
                    <wps:wsp>
                      <wps:cNvPr id="6" name="Text Box 2"/>
                      <wps:cNvSpPr txBox="1">
                        <a:spLocks noChangeArrowheads="1"/>
                      </wps:cNvSpPr>
                      <wps:spPr bwMode="auto">
                        <a:xfrm>
                          <a:off x="0" y="95693"/>
                          <a:ext cx="372745" cy="401320"/>
                        </a:xfrm>
                        <a:prstGeom prst="rect">
                          <a:avLst/>
                        </a:prstGeom>
                        <a:noFill/>
                        <a:ln w="9525">
                          <a:noFill/>
                          <a:miter lim="800000"/>
                          <a:headEnd/>
                          <a:tailEnd/>
                        </a:ln>
                      </wps:spPr>
                      <wps:txbx>
                        <w:txbxContent>
                          <w:p w14:paraId="249ED520" w14:textId="77777777" w:rsidR="0052559B" w:rsidRPr="006E7310" w:rsidRDefault="0052559B" w:rsidP="00905526">
                            <w:pPr>
                              <w:rPr>
                                <w:b/>
                                <w:bCs/>
                                <w:color w:val="712177"/>
                                <w:sz w:val="24"/>
                                <w:szCs w:val="24"/>
                              </w:rPr>
                            </w:pPr>
                            <w:r w:rsidRPr="006E7310">
                              <w:rPr>
                                <w:b/>
                                <w:bCs/>
                                <w:color w:val="712177"/>
                                <w:sz w:val="24"/>
                                <w:szCs w:val="24"/>
                              </w:rPr>
                              <w:fldChar w:fldCharType="begin"/>
                            </w:r>
                            <w:r w:rsidRPr="006E7310">
                              <w:rPr>
                                <w:b/>
                                <w:bCs/>
                                <w:color w:val="712177"/>
                                <w:sz w:val="24"/>
                                <w:szCs w:val="24"/>
                              </w:rPr>
                              <w:instrText xml:space="preserve"> PAGE   \* MERGEFORMAT </w:instrText>
                            </w:r>
                            <w:r w:rsidRPr="006E7310">
                              <w:rPr>
                                <w:b/>
                                <w:bCs/>
                                <w:color w:val="712177"/>
                                <w:sz w:val="24"/>
                                <w:szCs w:val="24"/>
                              </w:rPr>
                              <w:fldChar w:fldCharType="separate"/>
                            </w:r>
                            <w:r w:rsidRPr="006E7310">
                              <w:rPr>
                                <w:b/>
                                <w:bCs/>
                                <w:noProof/>
                                <w:color w:val="712177"/>
                                <w:sz w:val="24"/>
                                <w:szCs w:val="24"/>
                              </w:rPr>
                              <w:t>1</w:t>
                            </w:r>
                            <w:r w:rsidRPr="006E7310">
                              <w:rPr>
                                <w:b/>
                                <w:bCs/>
                                <w:noProof/>
                                <w:color w:val="712177"/>
                                <w:sz w:val="24"/>
                                <w:szCs w:val="24"/>
                              </w:rPr>
                              <w:fldChar w:fldCharType="end"/>
                            </w:r>
                          </w:p>
                        </w:txbxContent>
                      </wps:txbx>
                      <wps:bodyPr rot="0" vert="horz" wrap="square" lIns="91440" tIns="45720" rIns="91440" bIns="45720" anchor="ctr" anchorCtr="0">
                        <a:noAutofit/>
                      </wps:bodyPr>
                    </wps:wsp>
                    <pic:pic xmlns:pic="http://schemas.openxmlformats.org/drawingml/2006/picture">
                      <pic:nvPicPr>
                        <pic:cNvPr id="27" name="Graphic 27">
                          <a:extLst>
                            <a:ext uri="{C183D7F6-B498-43B3-948B-1728B52AA6E4}">
                              <adec:decorative xmlns:adec="http://schemas.microsoft.com/office/drawing/2017/decorative" val="1"/>
                            </a:ext>
                          </a:extLst>
                        </pic:cNvP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1158949" y="0"/>
                          <a:ext cx="6015355" cy="503555"/>
                        </a:xfrm>
                        <a:prstGeom prst="rect">
                          <a:avLst/>
                        </a:prstGeom>
                      </pic:spPr>
                    </pic:pic>
                    <wps:wsp>
                      <wps:cNvPr id="5" name="Text Box 2"/>
                      <wps:cNvSpPr txBox="1">
                        <a:spLocks noChangeArrowheads="1"/>
                      </wps:cNvSpPr>
                      <wps:spPr bwMode="auto">
                        <a:xfrm>
                          <a:off x="1786270" y="95693"/>
                          <a:ext cx="5289179" cy="401955"/>
                        </a:xfrm>
                        <a:prstGeom prst="rect">
                          <a:avLst/>
                        </a:prstGeom>
                        <a:noFill/>
                        <a:ln w="9525">
                          <a:noFill/>
                          <a:miter lim="800000"/>
                          <a:headEnd/>
                          <a:tailEnd/>
                        </a:ln>
                      </wps:spPr>
                      <wps:txbx>
                        <w:txbxContent>
                          <w:p w14:paraId="787D0A4B" w14:textId="77777777" w:rsidR="00F76C8D" w:rsidRPr="00843912" w:rsidRDefault="00F76C8D" w:rsidP="00F76C8D">
                            <w:pPr>
                              <w:jc w:val="right"/>
                              <w:rPr>
                                <w:color w:val="FFFFFF" w:themeColor="background1"/>
                              </w:rPr>
                            </w:pPr>
                            <w:r>
                              <w:rPr>
                                <w:b/>
                                <w:bCs/>
                                <w:color w:val="FFFFFF" w:themeColor="background1"/>
                              </w:rPr>
                              <w:t>CM3110</w:t>
                            </w:r>
                            <w:r w:rsidRPr="00843912">
                              <w:rPr>
                                <w:b/>
                                <w:bCs/>
                                <w:color w:val="FFFFFF" w:themeColor="background1"/>
                              </w:rPr>
                              <w:t xml:space="preserve">: </w:t>
                            </w:r>
                            <w:r>
                              <w:rPr>
                                <w:color w:val="FFFFFF" w:themeColor="background1"/>
                              </w:rPr>
                              <w:t>Mobile App Development</w:t>
                            </w:r>
                          </w:p>
                          <w:p w14:paraId="0C15D617" w14:textId="77777777" w:rsidR="007E5B65" w:rsidRPr="00843912" w:rsidRDefault="007E5B65" w:rsidP="008E5DE3">
                            <w:pPr>
                              <w:jc w:val="right"/>
                              <w:rPr>
                                <w:color w:val="FFFFFF" w:themeColor="background1"/>
                              </w:rPr>
                            </w:pPr>
                          </w:p>
                        </w:txbxContent>
                      </wps:txbx>
                      <wps:bodyPr rot="0" vert="horz" wrap="square" lIns="91440" tIns="45720" rIns="91440" bIns="45720" anchor="ctr" anchorCtr="0">
                        <a:noAutofit/>
                      </wps:bodyPr>
                    </wps:wsp>
                  </wpg:wgp>
                </a:graphicData>
              </a:graphic>
            </wp:anchor>
          </w:drawing>
        </mc:Choice>
        <mc:Fallback>
          <w:pict>
            <v:group w14:anchorId="593C20B4" id="Group 3" o:spid="_x0000_s1026" alt="&quot;&quot;" style="position:absolute;margin-left:-41.85pt;margin-top:5.7pt;width:564.9pt;height:39.65pt;z-index:251658243" coordsize="71743,5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">
              <v:shapetype id="_x0000_t202" coordsize="21600,21600" o:spt="202" path="m,l,21600r21600,l21600,xe">
                <v:stroke joinstyle="miter"/>
                <v:path gradientshapeok="t" o:connecttype="rect"/>
              </v:shapetype>
              <v:shape id="_x0000_s1027" type="#_x0000_t202" style="position:absolute;top:956;width:3727;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" filled="f" stroked="f">
                <v:textbox>
                  <w:txbxContent>
                    <w:p w14:paraId="249ED520" w14:textId="77777777" w:rsidR="0052559B" w:rsidRPr="006E7310" w:rsidRDefault="0052559B" w:rsidP="00905526">
                      <w:pPr>
                        <w:rPr>
                          <w:b/>
                          <w:bCs/>
                          <w:color w:val="712177"/>
                          <w:sz w:val="24"/>
                          <w:szCs w:val="24"/>
                        </w:rPr>
                      </w:pPr>
                      <w:r w:rsidRPr="006E7310">
                        <w:rPr>
                          <w:b/>
                          <w:bCs/>
                          <w:color w:val="712177"/>
                          <w:sz w:val="24"/>
                          <w:szCs w:val="24"/>
                        </w:rPr>
                        <w:fldChar w:fldCharType="begin"/>
                      </w:r>
                      <w:r w:rsidRPr="006E7310">
                        <w:rPr>
                          <w:b/>
                          <w:bCs/>
                          <w:color w:val="712177"/>
                          <w:sz w:val="24"/>
                          <w:szCs w:val="24"/>
                        </w:rPr>
                        <w:instrText xml:space="preserve"> PAGE   \* MERGEFORMAT </w:instrText>
                      </w:r>
                      <w:r w:rsidRPr="006E7310">
                        <w:rPr>
                          <w:b/>
                          <w:bCs/>
                          <w:color w:val="712177"/>
                          <w:sz w:val="24"/>
                          <w:szCs w:val="24"/>
                        </w:rPr>
                        <w:fldChar w:fldCharType="separate"/>
                      </w:r>
                      <w:r w:rsidRPr="006E7310">
                        <w:rPr>
                          <w:b/>
                          <w:bCs/>
                          <w:noProof/>
                          <w:color w:val="712177"/>
                          <w:sz w:val="24"/>
                          <w:szCs w:val="24"/>
                        </w:rPr>
                        <w:t>1</w:t>
                      </w:r>
                      <w:r w:rsidRPr="006E7310">
                        <w:rPr>
                          <w:b/>
                          <w:bCs/>
                          <w:noProof/>
                          <w:color w:val="712177"/>
                          <w:sz w:val="24"/>
                          <w:szCs w:val="24"/>
                        </w:rPr>
                        <w:fldChar w:fldCharType="end"/>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7" o:spid="_x0000_s1028" type="#_x0000_t75" alt="&quot;&quot;" style="position:absolute;left:11589;width:60154;height:5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">
                <v:imagedata r:id="rId3" o:title=""/>
              </v:shape>
              <v:shape id="_x0000_s1029" type="#_x0000_t202" style="position:absolute;left:17862;top:956;width:52892;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" filled="f" stroked="f">
                <v:textbox>
                  <w:txbxContent>
                    <w:p w14:paraId="787D0A4B" w14:textId="77777777" w:rsidR="00F76C8D" w:rsidRPr="00843912" w:rsidRDefault="00F76C8D" w:rsidP="00F76C8D">
                      <w:pPr>
                        <w:jc w:val="right"/>
                        <w:rPr>
                          <w:color w:val="FFFFFF" w:themeColor="background1"/>
                        </w:rPr>
                      </w:pPr>
                      <w:r>
                        <w:rPr>
                          <w:b/>
                          <w:bCs/>
                          <w:color w:val="FFFFFF" w:themeColor="background1"/>
                        </w:rPr>
                        <w:t>CM3110</w:t>
                      </w:r>
                      <w:r w:rsidRPr="00843912">
                        <w:rPr>
                          <w:b/>
                          <w:bCs/>
                          <w:color w:val="FFFFFF" w:themeColor="background1"/>
                        </w:rPr>
                        <w:t xml:space="preserve">: </w:t>
                      </w:r>
                      <w:r>
                        <w:rPr>
                          <w:color w:val="FFFFFF" w:themeColor="background1"/>
                        </w:rPr>
                        <w:t>Mobile App Development</w:t>
                      </w:r>
                    </w:p>
                    <w:p w14:paraId="0C15D617" w14:textId="77777777" w:rsidR="007E5B65" w:rsidRPr="00843912" w:rsidRDefault="007E5B65" w:rsidP="008E5DE3">
                      <w:pPr>
                        <w:jc w:val="right"/>
                        <w:rPr>
                          <w:color w:val="FFFFFF" w:themeColor="background1"/>
                        </w:rPr>
                      </w:pP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E2087" w14:textId="77777777" w:rsidR="00F44C20" w:rsidRPr="000D0BD6" w:rsidRDefault="00843912" w:rsidP="00905526">
    <w:pPr>
      <w:pStyle w:val="Footer"/>
    </w:pPr>
    <w:r>
      <w:rPr>
        <w:noProof/>
      </w:rPr>
      <mc:AlternateContent>
        <mc:Choice Requires="wpg">
          <w:drawing>
            <wp:anchor distT="0" distB="0" distL="114300" distR="114300" simplePos="0" relativeHeight="251658242" behindDoc="0" locked="0" layoutInCell="1" allowOverlap="1" wp14:anchorId="2AE18A34" wp14:editId="297FBDBD">
              <wp:simplePos x="0" y="0"/>
              <wp:positionH relativeFrom="column">
                <wp:posOffset>-563526</wp:posOffset>
              </wp:positionH>
              <wp:positionV relativeFrom="paragraph">
                <wp:posOffset>61920</wp:posOffset>
              </wp:positionV>
              <wp:extent cx="7216834" cy="508280"/>
              <wp:effectExtent l="0" t="0" r="3175" b="635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216834" cy="508280"/>
                        <a:chOff x="0" y="0"/>
                        <a:chExt cx="7216834" cy="508280"/>
                      </a:xfrm>
                    </wpg:grpSpPr>
                    <wps:wsp>
                      <wps:cNvPr id="15" name="Text Box 2"/>
                      <wps:cNvSpPr txBox="1">
                        <a:spLocks noChangeArrowheads="1"/>
                      </wps:cNvSpPr>
                      <wps:spPr bwMode="auto">
                        <a:xfrm>
                          <a:off x="0" y="106325"/>
                          <a:ext cx="372745" cy="401955"/>
                        </a:xfrm>
                        <a:prstGeom prst="rect">
                          <a:avLst/>
                        </a:prstGeom>
                        <a:noFill/>
                        <a:ln w="9525">
                          <a:noFill/>
                          <a:miter lim="800000"/>
                          <a:headEnd/>
                          <a:tailEnd/>
                        </a:ln>
                      </wps:spPr>
                      <wps:txbx>
                        <w:txbxContent>
                          <w:p w14:paraId="29EE9C7F" w14:textId="77777777" w:rsidR="00F44C20" w:rsidRPr="006E7310" w:rsidRDefault="00F44C20" w:rsidP="00905526">
                            <w:pPr>
                              <w:rPr>
                                <w:b/>
                                <w:bCs/>
                                <w:color w:val="712177"/>
                                <w:sz w:val="24"/>
                                <w:szCs w:val="24"/>
                              </w:rPr>
                            </w:pPr>
                            <w:r w:rsidRPr="006E7310">
                              <w:rPr>
                                <w:b/>
                                <w:bCs/>
                                <w:color w:val="712177"/>
                                <w:sz w:val="24"/>
                                <w:szCs w:val="24"/>
                              </w:rPr>
                              <w:fldChar w:fldCharType="begin"/>
                            </w:r>
                            <w:r w:rsidRPr="006E7310">
                              <w:rPr>
                                <w:b/>
                                <w:bCs/>
                                <w:color w:val="712177"/>
                                <w:sz w:val="24"/>
                                <w:szCs w:val="24"/>
                              </w:rPr>
                              <w:instrText xml:space="preserve"> PAGE   \* MERGEFORMAT </w:instrText>
                            </w:r>
                            <w:r w:rsidRPr="006E7310">
                              <w:rPr>
                                <w:b/>
                                <w:bCs/>
                                <w:color w:val="712177"/>
                                <w:sz w:val="24"/>
                                <w:szCs w:val="24"/>
                              </w:rPr>
                              <w:fldChar w:fldCharType="separate"/>
                            </w:r>
                            <w:r w:rsidRPr="006E7310">
                              <w:rPr>
                                <w:b/>
                                <w:bCs/>
                                <w:noProof/>
                                <w:color w:val="712177"/>
                                <w:sz w:val="24"/>
                                <w:szCs w:val="24"/>
                              </w:rPr>
                              <w:t>1</w:t>
                            </w:r>
                            <w:r w:rsidRPr="006E7310">
                              <w:rPr>
                                <w:b/>
                                <w:bCs/>
                                <w:noProof/>
                                <w:color w:val="712177"/>
                                <w:sz w:val="24"/>
                                <w:szCs w:val="24"/>
                              </w:rPr>
                              <w:fldChar w:fldCharType="end"/>
                            </w:r>
                          </w:p>
                        </w:txbxContent>
                      </wps:txbx>
                      <wps:bodyPr rot="0" vert="horz" wrap="square" lIns="91440" tIns="45720" rIns="91440" bIns="45720" anchor="ctr" anchorCtr="0">
                        <a:noAutofit/>
                      </wps:bodyPr>
                    </wps:wsp>
                    <pic:pic xmlns:pic="http://schemas.openxmlformats.org/drawingml/2006/picture">
                      <pic:nvPicPr>
                        <pic:cNvPr id="28" name="Graphic 28">
                          <a:extLst>
                            <a:ext uri="{C183D7F6-B498-43B3-948B-1728B52AA6E4}">
                              <adec:decorative xmlns:adec="http://schemas.microsoft.com/office/drawing/2017/decorative" val="1"/>
                            </a:ext>
                          </a:extLst>
                        </pic:cNvPr>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1201479" y="0"/>
                          <a:ext cx="6015355" cy="503555"/>
                        </a:xfrm>
                        <a:prstGeom prst="rect">
                          <a:avLst/>
                        </a:prstGeom>
                      </pic:spPr>
                    </pic:pic>
                    <wps:wsp>
                      <wps:cNvPr id="20" name="Text Box 2"/>
                      <wps:cNvSpPr txBox="1">
                        <a:spLocks noChangeArrowheads="1"/>
                      </wps:cNvSpPr>
                      <wps:spPr bwMode="auto">
                        <a:xfrm>
                          <a:off x="1701210" y="95692"/>
                          <a:ext cx="5401945" cy="401955"/>
                        </a:xfrm>
                        <a:prstGeom prst="rect">
                          <a:avLst/>
                        </a:prstGeom>
                        <a:noFill/>
                        <a:ln w="9525">
                          <a:noFill/>
                          <a:miter lim="800000"/>
                          <a:headEnd/>
                          <a:tailEnd/>
                        </a:ln>
                      </wps:spPr>
                      <wps:txbx>
                        <w:txbxContent>
                          <w:p w14:paraId="2880FAB6" w14:textId="3463BFDC" w:rsidR="004A7D64" w:rsidRPr="00843912" w:rsidRDefault="00F36EE6" w:rsidP="008E5DE3">
                            <w:pPr>
                              <w:jc w:val="right"/>
                              <w:rPr>
                                <w:color w:val="FFFFFF" w:themeColor="background1"/>
                              </w:rPr>
                            </w:pPr>
                            <w:r>
                              <w:rPr>
                                <w:b/>
                                <w:bCs/>
                                <w:color w:val="FFFFFF" w:themeColor="background1"/>
                              </w:rPr>
                              <w:t>CM3110</w:t>
                            </w:r>
                            <w:r w:rsidR="00327728" w:rsidRPr="00843912">
                              <w:rPr>
                                <w:b/>
                                <w:bCs/>
                                <w:color w:val="FFFFFF" w:themeColor="background1"/>
                              </w:rPr>
                              <w:t xml:space="preserve">: </w:t>
                            </w:r>
                            <w:r w:rsidR="003D0A04">
                              <w:rPr>
                                <w:color w:val="FFFFFF" w:themeColor="background1"/>
                              </w:rPr>
                              <w:t>Mobile App Development</w:t>
                            </w:r>
                          </w:p>
                        </w:txbxContent>
                      </wps:txbx>
                      <wps:bodyPr rot="0" vert="horz" wrap="square" lIns="91440" tIns="45720" rIns="91440" bIns="45720" anchor="ctr" anchorCtr="0">
                        <a:noAutofit/>
                      </wps:bodyPr>
                    </wps:wsp>
                  </wpg:wgp>
                </a:graphicData>
              </a:graphic>
            </wp:anchor>
          </w:drawing>
        </mc:Choice>
        <mc:Fallback>
          <w:pict>
            <v:group w14:anchorId="2AE18A34" id="Group 2" o:spid="_x0000_s1032" alt="&quot;&quot;" style="position:absolute;margin-left:-44.35pt;margin-top:4.9pt;width:568.25pt;height:40pt;z-index:251658242" coordsize="72168,508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">
              <v:shapetype id="_x0000_t202" coordsize="21600,21600" o:spt="202" path="m,l,21600r21600,l21600,xe">
                <v:stroke joinstyle="miter"/>
                <v:path gradientshapeok="t" o:connecttype="rect"/>
              </v:shapetype>
              <v:shape id="_x0000_s1033" type="#_x0000_t202" style="position:absolute;top:1063;width:3727;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" filled="f" stroked="f">
                <v:textbox>
                  <w:txbxContent>
                    <w:p w14:paraId="29EE9C7F" w14:textId="77777777" w:rsidR="00F44C20" w:rsidRPr="006E7310" w:rsidRDefault="00F44C20" w:rsidP="00905526">
                      <w:pPr>
                        <w:rPr>
                          <w:b/>
                          <w:bCs/>
                          <w:color w:val="712177"/>
                          <w:sz w:val="24"/>
                          <w:szCs w:val="24"/>
                        </w:rPr>
                      </w:pPr>
                      <w:r w:rsidRPr="006E7310">
                        <w:rPr>
                          <w:b/>
                          <w:bCs/>
                          <w:color w:val="712177"/>
                          <w:sz w:val="24"/>
                          <w:szCs w:val="24"/>
                        </w:rPr>
                        <w:fldChar w:fldCharType="begin"/>
                      </w:r>
                      <w:r w:rsidRPr="006E7310">
                        <w:rPr>
                          <w:b/>
                          <w:bCs/>
                          <w:color w:val="712177"/>
                          <w:sz w:val="24"/>
                          <w:szCs w:val="24"/>
                        </w:rPr>
                        <w:instrText xml:space="preserve"> PAGE   \* MERGEFORMAT </w:instrText>
                      </w:r>
                      <w:r w:rsidRPr="006E7310">
                        <w:rPr>
                          <w:b/>
                          <w:bCs/>
                          <w:color w:val="712177"/>
                          <w:sz w:val="24"/>
                          <w:szCs w:val="24"/>
                        </w:rPr>
                        <w:fldChar w:fldCharType="separate"/>
                      </w:r>
                      <w:r w:rsidRPr="006E7310">
                        <w:rPr>
                          <w:b/>
                          <w:bCs/>
                          <w:noProof/>
                          <w:color w:val="712177"/>
                          <w:sz w:val="24"/>
                          <w:szCs w:val="24"/>
                        </w:rPr>
                        <w:t>1</w:t>
                      </w:r>
                      <w:r w:rsidRPr="006E7310">
                        <w:rPr>
                          <w:b/>
                          <w:bCs/>
                          <w:noProof/>
                          <w:color w:val="712177"/>
                          <w:sz w:val="24"/>
                          <w:szCs w:val="24"/>
                        </w:rPr>
                        <w:fldChar w:fldCharType="end"/>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8" o:spid="_x0000_s1034" type="#_x0000_t75" alt="&quot;&quot;" style="position:absolute;left:12014;width:60154;height:5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">
                <v:imagedata r:id="rId3" o:title=""/>
              </v:shape>
              <v:shape id="_x0000_s1035" type="#_x0000_t202" style="position:absolute;left:17012;top:956;width:54019;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" filled="f" stroked="f">
                <v:textbox>
                  <w:txbxContent>
                    <w:p w14:paraId="2880FAB6" w14:textId="3463BFDC" w:rsidR="004A7D64" w:rsidRPr="00843912" w:rsidRDefault="00F36EE6" w:rsidP="008E5DE3">
                      <w:pPr>
                        <w:jc w:val="right"/>
                        <w:rPr>
                          <w:color w:val="FFFFFF" w:themeColor="background1"/>
                        </w:rPr>
                      </w:pPr>
                      <w:r>
                        <w:rPr>
                          <w:b/>
                          <w:bCs/>
                          <w:color w:val="FFFFFF" w:themeColor="background1"/>
                        </w:rPr>
                        <w:t>CM3110</w:t>
                      </w:r>
                      <w:r w:rsidR="00327728" w:rsidRPr="00843912">
                        <w:rPr>
                          <w:b/>
                          <w:bCs/>
                          <w:color w:val="FFFFFF" w:themeColor="background1"/>
                        </w:rPr>
                        <w:t xml:space="preserve">: </w:t>
                      </w:r>
                      <w:r w:rsidR="003D0A04">
                        <w:rPr>
                          <w:color w:val="FFFFFF" w:themeColor="background1"/>
                        </w:rPr>
                        <w:t>Mobile App Development</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4D89E" w14:textId="77777777" w:rsidR="00236B91" w:rsidRDefault="00236B91" w:rsidP="00905526">
      <w:r>
        <w:separator/>
      </w:r>
    </w:p>
  </w:footnote>
  <w:footnote w:type="continuationSeparator" w:id="0">
    <w:p w14:paraId="354540AA" w14:textId="77777777" w:rsidR="00236B91" w:rsidRDefault="00236B91" w:rsidP="00905526">
      <w:r>
        <w:continuationSeparator/>
      </w:r>
    </w:p>
  </w:footnote>
  <w:footnote w:type="continuationNotice" w:id="1">
    <w:p w14:paraId="74E8865A" w14:textId="77777777" w:rsidR="00C945B3" w:rsidRDefault="00C945B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5AEE3" w14:textId="77777777" w:rsidR="00F36EE6" w:rsidRDefault="00F36E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99E5F" w14:textId="77777777" w:rsidR="00F44C20" w:rsidRDefault="00F44C20" w:rsidP="00905526">
    <w:pPr>
      <w:pStyle w:val="Heade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FE5A6" w14:textId="7BEBBCA5" w:rsidR="004A7D64" w:rsidRDefault="000D0BD6" w:rsidP="00905526">
    <w:pPr>
      <w:pStyle w:val="Header"/>
    </w:pPr>
    <w:r>
      <w:rPr>
        <w:noProof/>
      </w:rPr>
      <mc:AlternateContent>
        <mc:Choice Requires="wps">
          <w:drawing>
            <wp:anchor distT="45720" distB="45720" distL="114300" distR="114300" simplePos="0" relativeHeight="251658247" behindDoc="0" locked="0" layoutInCell="1" allowOverlap="1" wp14:anchorId="3A20FD27" wp14:editId="1E9C8E1F">
              <wp:simplePos x="0" y="0"/>
              <wp:positionH relativeFrom="column">
                <wp:posOffset>-581025</wp:posOffset>
              </wp:positionH>
              <wp:positionV relativeFrom="paragraph">
                <wp:posOffset>662291</wp:posOffset>
              </wp:positionV>
              <wp:extent cx="2462530" cy="974090"/>
              <wp:effectExtent l="0" t="0" r="0" b="0"/>
              <wp:wrapSquare wrapText="bothSides"/>
              <wp:docPr id="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974090"/>
                      </a:xfrm>
                      <a:prstGeom prst="rect">
                        <a:avLst/>
                      </a:prstGeom>
                      <a:noFill/>
                      <a:ln w="9525">
                        <a:noFill/>
                        <a:miter lim="800000"/>
                        <a:headEnd/>
                        <a:tailEnd/>
                      </a:ln>
                    </wps:spPr>
                    <wps:txbx>
                      <w:txbxContent>
                        <w:p w14:paraId="1C352DD8" w14:textId="08916155" w:rsidR="000A55D2" w:rsidRPr="000D0BD6" w:rsidRDefault="00F36EE6" w:rsidP="000A55D2">
                          <w:pPr>
                            <w:pStyle w:val="Heading2"/>
                            <w:rPr>
                              <w:color w:val="FFFFFF" w:themeColor="background1"/>
                              <w:sz w:val="24"/>
                              <w:szCs w:val="24"/>
                            </w:rPr>
                          </w:pPr>
                          <w:r>
                            <w:rPr>
                              <w:b/>
                              <w:bCs/>
                              <w:color w:val="FFFFFF" w:themeColor="background1"/>
                              <w:sz w:val="24"/>
                              <w:szCs w:val="24"/>
                            </w:rPr>
                            <w:t>School of Computing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A20FD27" id="_x0000_t202" coordsize="21600,21600" o:spt="202" path="m,l,21600r21600,l21600,xe">
              <v:stroke joinstyle="miter"/>
              <v:path gradientshapeok="t" o:connecttype="rect"/>
            </v:shapetype>
            <v:shape id="Text Box 2" o:spid="_x0000_s1030" type="#_x0000_t202" alt="&quot;&quot;" style="position:absolute;margin-left:-45.75pt;margin-top:52.15pt;width:193.9pt;height:76.7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" filled="f" stroked="f">
              <v:textbox>
                <w:txbxContent>
                  <w:p w14:paraId="1C352DD8" w14:textId="08916155" w:rsidR="000A55D2" w:rsidRPr="000D0BD6" w:rsidRDefault="00F36EE6" w:rsidP="000A55D2">
                    <w:pPr>
                      <w:pStyle w:val="Heading2"/>
                      <w:rPr>
                        <w:color w:val="FFFFFF" w:themeColor="background1"/>
                        <w:sz w:val="24"/>
                        <w:szCs w:val="24"/>
                      </w:rPr>
                    </w:pPr>
                    <w:r>
                      <w:rPr>
                        <w:b/>
                        <w:bCs/>
                        <w:color w:val="FFFFFF" w:themeColor="background1"/>
                        <w:sz w:val="24"/>
                        <w:szCs w:val="24"/>
                      </w:rPr>
                      <w:t>School of Computing</w:t>
                    </w:r>
                  </w:p>
                </w:txbxContent>
              </v:textbox>
              <w10:wrap type="square"/>
            </v:shape>
          </w:pict>
        </mc:Fallback>
      </mc:AlternateContent>
    </w:r>
    <w:r w:rsidR="00321236">
      <w:rPr>
        <w:noProof/>
      </w:rPr>
      <mc:AlternateContent>
        <mc:Choice Requires="wps">
          <w:drawing>
            <wp:anchor distT="45720" distB="45720" distL="114300" distR="114300" simplePos="0" relativeHeight="251658241" behindDoc="0" locked="0" layoutInCell="1" allowOverlap="1" wp14:anchorId="6BB5EFD6" wp14:editId="1DB10EEA">
              <wp:simplePos x="0" y="0"/>
              <wp:positionH relativeFrom="page">
                <wp:align>left</wp:align>
              </wp:positionH>
              <wp:positionV relativeFrom="paragraph">
                <wp:posOffset>-467995</wp:posOffset>
              </wp:positionV>
              <wp:extent cx="7548245" cy="2160905"/>
              <wp:effectExtent l="0" t="0" r="0" b="0"/>
              <wp:wrapSquare wrapText="bothSides"/>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8245" cy="2160905"/>
                      </a:xfrm>
                      <a:prstGeom prst="rect">
                        <a:avLst/>
                      </a:prstGeom>
                      <a:noFill/>
                      <a:ln w="9525">
                        <a:noFill/>
                        <a:miter lim="800000"/>
                        <a:headEnd/>
                        <a:tailEnd/>
                      </a:ln>
                    </wps:spPr>
                    <wps:txbx>
                      <w:txbxContent>
                        <w:p w14:paraId="264FDBAE" w14:textId="77777777" w:rsidR="004363B4" w:rsidRDefault="004363B4" w:rsidP="009055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5EFD6" id="_x0000_s1031" type="#_x0000_t202" alt="&quot;&quot;" style="position:absolute;margin-left:0;margin-top:-36.85pt;width:594.35pt;height:170.15pt;z-index:251658241;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0L8/gEAANUDAAAOAAAAZHJzL2Uyb0RvYy54bWysU9uO2yAQfa/Uf0C8N3bceDexQlbb3W5V&#10;aXuRtv0AgnGMCgwFEjv9+g44m43at6p+QMB4zsw5c1jfjEaTg/RBgWV0PispkVZAq+yO0e/fHt4s&#10;KQ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" filled="f" stroked="f">
              <v:textbox>
                <w:txbxContent>
                  <w:p w14:paraId="264FDBAE" w14:textId="77777777" w:rsidR="004363B4" w:rsidRDefault="004363B4" w:rsidP="00905526"/>
                </w:txbxContent>
              </v:textbox>
              <w10:wrap type="square" anchorx="page"/>
            </v:shape>
          </w:pict>
        </mc:Fallback>
      </mc:AlternateContent>
    </w:r>
    <w:r w:rsidR="000A55D2">
      <w:rPr>
        <w:noProof/>
      </w:rPr>
      <mc:AlternateContent>
        <mc:Choice Requires="wps">
          <w:drawing>
            <wp:anchor distT="0" distB="0" distL="114300" distR="114300" simplePos="0" relativeHeight="251658244" behindDoc="0" locked="0" layoutInCell="1" allowOverlap="1" wp14:anchorId="5D1A63D6" wp14:editId="58750113">
              <wp:simplePos x="0" y="0"/>
              <wp:positionH relativeFrom="page">
                <wp:align>left</wp:align>
              </wp:positionH>
              <wp:positionV relativeFrom="paragraph">
                <wp:posOffset>-468250</wp:posOffset>
              </wp:positionV>
              <wp:extent cx="5728335" cy="2160905"/>
              <wp:effectExtent l="0" t="0" r="5715" b="0"/>
              <wp:wrapNone/>
              <wp:docPr id="25" name="Graphic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28335" cy="2160905"/>
                      </a:xfrm>
                      <a:custGeom>
                        <a:avLst/>
                        <a:gdLst>
                          <a:gd name="connsiteX0" fmla="*/ 0 w 5728969"/>
                          <a:gd name="connsiteY0" fmla="*/ 2160906 h 2160905"/>
                          <a:gd name="connsiteX1" fmla="*/ 0 w 5728969"/>
                          <a:gd name="connsiteY1" fmla="*/ 0 h 2160905"/>
                          <a:gd name="connsiteX2" fmla="*/ 5728970 w 5728969"/>
                          <a:gd name="connsiteY2" fmla="*/ 0 h 2160905"/>
                          <a:gd name="connsiteX3" fmla="*/ 3569012 w 5728969"/>
                          <a:gd name="connsiteY3" fmla="*/ 2160906 h 2160905"/>
                        </a:gdLst>
                        <a:ahLst/>
                        <a:cxnLst>
                          <a:cxn ang="0">
                            <a:pos x="connsiteX0" y="connsiteY0"/>
                          </a:cxn>
                          <a:cxn ang="0">
                            <a:pos x="connsiteX1" y="connsiteY1"/>
                          </a:cxn>
                          <a:cxn ang="0">
                            <a:pos x="connsiteX2" y="connsiteY2"/>
                          </a:cxn>
                          <a:cxn ang="0">
                            <a:pos x="connsiteX3" y="connsiteY3"/>
                          </a:cxn>
                        </a:cxnLst>
                        <a:rect l="l" t="t" r="r" b="b"/>
                        <a:pathLst>
                          <a:path w="5728969" h="2160905">
                            <a:moveTo>
                              <a:pt x="0" y="2160906"/>
                            </a:moveTo>
                            <a:lnTo>
                              <a:pt x="0" y="0"/>
                            </a:lnTo>
                            <a:lnTo>
                              <a:pt x="5728970" y="0"/>
                            </a:lnTo>
                            <a:lnTo>
                              <a:pt x="3569012" y="2160906"/>
                            </a:lnTo>
                            <a:close/>
                          </a:path>
                        </a:pathLst>
                      </a:custGeom>
                      <a:solidFill>
                        <a:srgbClr val="712177">
                          <a:alpha val="30196"/>
                        </a:srgbClr>
                      </a:solidFill>
                      <a:ln w="1269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xmlns:arto="http://schemas.microsoft.com/office/word/2006/arto">
          <w:pict>
            <v:shape id="Graphic 24" style="position:absolute;margin-left:0;margin-top:-36.85pt;width:451.05pt;height:170.15pt;z-index:25167974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alt="&quot;&quot;" coordsize="5728969,2160905" o:spid="_x0000_s1026" fillcolor="#712177" stroked="f" strokeweight=".35258mm" path="m,2160906l,,5728970,,3569012,2160906,,216090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" w14:anchorId="12878295">
              <v:fill opacity="19789f"/>
              <v:stroke joinstyle="miter"/>
              <v:path arrowok="t" o:connecttype="custom" o:connectlocs="0,2160906;0,0;5728336,0;3568617,2160906" o:connectangles="0,0,0,0"/>
              <w10:wrap anchorx="page"/>
            </v:shape>
          </w:pict>
        </mc:Fallback>
      </mc:AlternateContent>
    </w:r>
    <w:r w:rsidR="000A55D2">
      <w:rPr>
        <w:noProof/>
      </w:rPr>
      <mc:AlternateContent>
        <mc:Choice Requires="wps">
          <w:drawing>
            <wp:anchor distT="0" distB="0" distL="114300" distR="114300" simplePos="0" relativeHeight="251658245" behindDoc="0" locked="0" layoutInCell="1" allowOverlap="1" wp14:anchorId="1BB72B2B" wp14:editId="5CFFCE5C">
              <wp:simplePos x="0" y="0"/>
              <wp:positionH relativeFrom="page">
                <wp:posOffset>-868861</wp:posOffset>
              </wp:positionH>
              <wp:positionV relativeFrom="paragraph">
                <wp:posOffset>-467652</wp:posOffset>
              </wp:positionV>
              <wp:extent cx="5728335" cy="2160905"/>
              <wp:effectExtent l="0" t="0" r="5715" b="0"/>
              <wp:wrapNone/>
              <wp:docPr id="26" name="Graphic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28335" cy="2160905"/>
                      </a:xfrm>
                      <a:custGeom>
                        <a:avLst/>
                        <a:gdLst>
                          <a:gd name="connsiteX0" fmla="*/ 0 w 5728969"/>
                          <a:gd name="connsiteY0" fmla="*/ 2160906 h 2160905"/>
                          <a:gd name="connsiteX1" fmla="*/ 0 w 5728969"/>
                          <a:gd name="connsiteY1" fmla="*/ 0 h 2160905"/>
                          <a:gd name="connsiteX2" fmla="*/ 5728970 w 5728969"/>
                          <a:gd name="connsiteY2" fmla="*/ 0 h 2160905"/>
                          <a:gd name="connsiteX3" fmla="*/ 3569012 w 5728969"/>
                          <a:gd name="connsiteY3" fmla="*/ 2160906 h 2160905"/>
                        </a:gdLst>
                        <a:ahLst/>
                        <a:cxnLst>
                          <a:cxn ang="0">
                            <a:pos x="connsiteX0" y="connsiteY0"/>
                          </a:cxn>
                          <a:cxn ang="0">
                            <a:pos x="connsiteX1" y="connsiteY1"/>
                          </a:cxn>
                          <a:cxn ang="0">
                            <a:pos x="connsiteX2" y="connsiteY2"/>
                          </a:cxn>
                          <a:cxn ang="0">
                            <a:pos x="connsiteX3" y="connsiteY3"/>
                          </a:cxn>
                        </a:cxnLst>
                        <a:rect l="l" t="t" r="r" b="b"/>
                        <a:pathLst>
                          <a:path w="5728969" h="2160905">
                            <a:moveTo>
                              <a:pt x="0" y="2160906"/>
                            </a:moveTo>
                            <a:lnTo>
                              <a:pt x="0" y="0"/>
                            </a:lnTo>
                            <a:lnTo>
                              <a:pt x="5728970" y="0"/>
                            </a:lnTo>
                            <a:lnTo>
                              <a:pt x="3569012" y="2160906"/>
                            </a:lnTo>
                            <a:close/>
                          </a:path>
                        </a:pathLst>
                      </a:custGeom>
                      <a:solidFill>
                        <a:srgbClr val="712177"/>
                      </a:solidFill>
                      <a:ln w="1269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adec="http://schemas.microsoft.com/office/drawing/2017/decorative" xmlns:pic="http://schemas.openxmlformats.org/drawingml/2006/picture" xmlns:a14="http://schemas.microsoft.com/office/drawing/2010/main" xmlns:asvg="http://schemas.microsoft.com/office/drawing/2016/SVG/main" xmlns:arto="http://schemas.microsoft.com/office/word/2006/arto">
          <w:pict>
            <v:shape id="Graphic 23" style="position:absolute;margin-left:-68.4pt;margin-top:-36.8pt;width:451.05pt;height:170.15pt;z-index:2516807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lt="&quot;&quot;" coordsize="5728969,2160905" o:spid="_x0000_s1026" fillcolor="#712177" stroked="f" strokeweight=".35258mm" path="m,2160906l,,5728970,,3569012,2160906,,216090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" w14:anchorId="30EF1DCF">
              <v:stroke joinstyle="miter"/>
              <v:path arrowok="t" o:connecttype="custom" o:connectlocs="0,2160906;0,0;5728336,0;3568617,2160906" o:connectangles="0,0,0,0"/>
              <w10:wrap anchorx="page"/>
            </v:shape>
          </w:pict>
        </mc:Fallback>
      </mc:AlternateContent>
    </w:r>
    <w:r w:rsidR="000A55D2">
      <w:rPr>
        <w:noProof/>
      </w:rPr>
      <w:drawing>
        <wp:anchor distT="0" distB="0" distL="114300" distR="114300" simplePos="0" relativeHeight="251658240" behindDoc="0" locked="0" layoutInCell="1" allowOverlap="1" wp14:anchorId="5C9C9309" wp14:editId="7DC1A485">
          <wp:simplePos x="0" y="0"/>
          <wp:positionH relativeFrom="column">
            <wp:posOffset>933747</wp:posOffset>
          </wp:positionH>
          <wp:positionV relativeFrom="paragraph">
            <wp:posOffset>-2324281</wp:posOffset>
          </wp:positionV>
          <wp:extent cx="6027420" cy="4017645"/>
          <wp:effectExtent l="0" t="0" r="0" b="1905"/>
          <wp:wrapSquare wrapText="bothSides"/>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7420" cy="4017645"/>
                  </a:xfrm>
                  <a:prstGeom prst="rect">
                    <a:avLst/>
                  </a:prstGeom>
                  <a:noFill/>
                  <a:ln>
                    <a:noFill/>
                  </a:ln>
                </pic:spPr>
              </pic:pic>
            </a:graphicData>
          </a:graphic>
          <wp14:sizeRelH relativeFrom="page">
            <wp14:pctWidth>0</wp14:pctWidth>
          </wp14:sizeRelH>
          <wp14:sizeRelV relativeFrom="page">
            <wp14:pctHeight>0</wp14:pctHeight>
          </wp14:sizeRelV>
        </wp:anchor>
      </w:drawing>
    </w:r>
    <w:r w:rsidR="004363B4">
      <w:rPr>
        <w:noProof/>
      </w:rPr>
      <w:drawing>
        <wp:anchor distT="0" distB="0" distL="114300" distR="114300" simplePos="0" relativeHeight="251658246" behindDoc="0" locked="0" layoutInCell="1" allowOverlap="1" wp14:anchorId="08D183DF" wp14:editId="68BCB7BC">
          <wp:simplePos x="0" y="0"/>
          <wp:positionH relativeFrom="page">
            <wp:posOffset>426720</wp:posOffset>
          </wp:positionH>
          <wp:positionV relativeFrom="paragraph">
            <wp:posOffset>-96520</wp:posOffset>
          </wp:positionV>
          <wp:extent cx="1979998" cy="360000"/>
          <wp:effectExtent l="0" t="0" r="1270" b="2540"/>
          <wp:wrapSquare wrapText="bothSides"/>
          <wp:docPr id="1"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a:extLst>
                      <a:ext uri="{C183D7F6-B498-43B3-948B-1728B52AA6E4}">
                        <adec:decorative xmlns:adec="http://schemas.microsoft.com/office/drawing/2017/decorative" val="1"/>
                      </a:ext>
                    </a:extLst>
                  </pic:cNvPr>
                  <pic:cNvPicPr/>
                </pic:nvPicPr>
                <pic:blipFill>
                  <a:blip r:embed="rId2">
                    <a:extLst>
                      <a:ext uri="{96DAC541-7B7A-43D3-8B79-37D633B846F1}">
                        <asvg:svgBlip xmlns:asvg="http://schemas.microsoft.com/office/drawing/2016/SVG/main" r:embed="rId3"/>
                      </a:ext>
                    </a:extLst>
                  </a:blip>
                  <a:stretch>
                    <a:fillRect/>
                  </a:stretch>
                </pic:blipFill>
                <pic:spPr>
                  <a:xfrm>
                    <a:off x="0" y="0"/>
                    <a:ext cx="1979998" cy="36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62E59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336A42"/>
    <w:multiLevelType w:val="hybridMultilevel"/>
    <w:tmpl w:val="C3426C72"/>
    <w:lvl w:ilvl="0" w:tplc="06A8DCDE">
      <w:numFmt w:val="bullet"/>
      <w:lvlText w:val=""/>
      <w:lvlJc w:val="left"/>
      <w:pPr>
        <w:ind w:left="720" w:hanging="360"/>
      </w:pPr>
      <w:rPr>
        <w:rFonts w:ascii="Symbol" w:eastAsiaTheme="minorHAnsi" w:hAnsi="Symbol" w:cs="Open San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263796"/>
    <w:multiLevelType w:val="hybridMultilevel"/>
    <w:tmpl w:val="4ECC52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642608"/>
    <w:multiLevelType w:val="hybridMultilevel"/>
    <w:tmpl w:val="171CDD56"/>
    <w:lvl w:ilvl="0" w:tplc="AA5887CC">
      <w:numFmt w:val="bullet"/>
      <w:lvlText w:val=""/>
      <w:lvlJc w:val="left"/>
      <w:pPr>
        <w:ind w:left="720" w:hanging="360"/>
      </w:pPr>
      <w:rPr>
        <w:rFonts w:ascii="Symbol" w:eastAsiaTheme="minorHAnsi" w:hAnsi="Symbol" w:cs="Open San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9726083">
    <w:abstractNumId w:val="2"/>
  </w:num>
  <w:num w:numId="2" w16cid:durableId="966663948">
    <w:abstractNumId w:val="1"/>
  </w:num>
  <w:num w:numId="3" w16cid:durableId="1937127092">
    <w:abstractNumId w:val="3"/>
  </w:num>
  <w:num w:numId="4" w16cid:durableId="376055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attachedTemplate r:id="rId1"/>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zNzAyM7K0tDQ2szRT0lEKTi0uzszPAykwrgUAW0X1FiwAAAA="/>
  </w:docVars>
  <w:rsids>
    <w:rsidRoot w:val="00EE7423"/>
    <w:rsid w:val="000044B0"/>
    <w:rsid w:val="00005551"/>
    <w:rsid w:val="00007D6A"/>
    <w:rsid w:val="0001390F"/>
    <w:rsid w:val="000147A8"/>
    <w:rsid w:val="00021C29"/>
    <w:rsid w:val="000528D8"/>
    <w:rsid w:val="0005765D"/>
    <w:rsid w:val="00066C17"/>
    <w:rsid w:val="00071A92"/>
    <w:rsid w:val="0007278A"/>
    <w:rsid w:val="0007379C"/>
    <w:rsid w:val="00084FE6"/>
    <w:rsid w:val="00087641"/>
    <w:rsid w:val="0009141D"/>
    <w:rsid w:val="0009221C"/>
    <w:rsid w:val="00093AD1"/>
    <w:rsid w:val="0009729D"/>
    <w:rsid w:val="000A3F1A"/>
    <w:rsid w:val="000A55D2"/>
    <w:rsid w:val="000B287F"/>
    <w:rsid w:val="000B3393"/>
    <w:rsid w:val="000C01F2"/>
    <w:rsid w:val="000C298B"/>
    <w:rsid w:val="000C3297"/>
    <w:rsid w:val="000C6309"/>
    <w:rsid w:val="000D0BD6"/>
    <w:rsid w:val="000D222A"/>
    <w:rsid w:val="000E7C51"/>
    <w:rsid w:val="000F0F54"/>
    <w:rsid w:val="0011660D"/>
    <w:rsid w:val="00146DE0"/>
    <w:rsid w:val="00161696"/>
    <w:rsid w:val="001642BC"/>
    <w:rsid w:val="001675E0"/>
    <w:rsid w:val="001D74D0"/>
    <w:rsid w:val="001D752B"/>
    <w:rsid w:val="001E1159"/>
    <w:rsid w:val="001E1779"/>
    <w:rsid w:val="001F2ADF"/>
    <w:rsid w:val="001F2EFB"/>
    <w:rsid w:val="002027A9"/>
    <w:rsid w:val="00204C84"/>
    <w:rsid w:val="00210B8F"/>
    <w:rsid w:val="00215D08"/>
    <w:rsid w:val="0023389B"/>
    <w:rsid w:val="00236B78"/>
    <w:rsid w:val="00236B91"/>
    <w:rsid w:val="00243F28"/>
    <w:rsid w:val="00295B28"/>
    <w:rsid w:val="002C6687"/>
    <w:rsid w:val="002C7624"/>
    <w:rsid w:val="002D108B"/>
    <w:rsid w:val="002E6A20"/>
    <w:rsid w:val="002F5A9F"/>
    <w:rsid w:val="00303E93"/>
    <w:rsid w:val="003105CC"/>
    <w:rsid w:val="00321236"/>
    <w:rsid w:val="00322839"/>
    <w:rsid w:val="00325295"/>
    <w:rsid w:val="00327728"/>
    <w:rsid w:val="0034297E"/>
    <w:rsid w:val="00353BAE"/>
    <w:rsid w:val="00376BCB"/>
    <w:rsid w:val="00391E60"/>
    <w:rsid w:val="003B1C95"/>
    <w:rsid w:val="003B413C"/>
    <w:rsid w:val="003C2BBD"/>
    <w:rsid w:val="003D09B7"/>
    <w:rsid w:val="003D0A04"/>
    <w:rsid w:val="003D35B4"/>
    <w:rsid w:val="003D7819"/>
    <w:rsid w:val="003E243D"/>
    <w:rsid w:val="003E2527"/>
    <w:rsid w:val="003F1867"/>
    <w:rsid w:val="003F20E4"/>
    <w:rsid w:val="00405ADD"/>
    <w:rsid w:val="00405BDD"/>
    <w:rsid w:val="00410841"/>
    <w:rsid w:val="00416CAE"/>
    <w:rsid w:val="004363B4"/>
    <w:rsid w:val="00443836"/>
    <w:rsid w:val="00443847"/>
    <w:rsid w:val="004509AC"/>
    <w:rsid w:val="00456AE0"/>
    <w:rsid w:val="00457F9A"/>
    <w:rsid w:val="00461535"/>
    <w:rsid w:val="004750FE"/>
    <w:rsid w:val="0047613D"/>
    <w:rsid w:val="00484636"/>
    <w:rsid w:val="004A7D64"/>
    <w:rsid w:val="004D0787"/>
    <w:rsid w:val="004D34F9"/>
    <w:rsid w:val="004E5A4A"/>
    <w:rsid w:val="004F362D"/>
    <w:rsid w:val="00500D25"/>
    <w:rsid w:val="005118C0"/>
    <w:rsid w:val="0051428D"/>
    <w:rsid w:val="00516471"/>
    <w:rsid w:val="005205C0"/>
    <w:rsid w:val="0052559B"/>
    <w:rsid w:val="005301BC"/>
    <w:rsid w:val="00530F00"/>
    <w:rsid w:val="00542F58"/>
    <w:rsid w:val="005500E1"/>
    <w:rsid w:val="00557D70"/>
    <w:rsid w:val="00563048"/>
    <w:rsid w:val="005651AC"/>
    <w:rsid w:val="0057611F"/>
    <w:rsid w:val="00591555"/>
    <w:rsid w:val="005A3588"/>
    <w:rsid w:val="005A3828"/>
    <w:rsid w:val="005C26DB"/>
    <w:rsid w:val="005C7E57"/>
    <w:rsid w:val="005D2AED"/>
    <w:rsid w:val="005E5FC0"/>
    <w:rsid w:val="005E7377"/>
    <w:rsid w:val="005F6AF2"/>
    <w:rsid w:val="00604998"/>
    <w:rsid w:val="00605E1A"/>
    <w:rsid w:val="0061598A"/>
    <w:rsid w:val="00615FB4"/>
    <w:rsid w:val="0064533E"/>
    <w:rsid w:val="00661312"/>
    <w:rsid w:val="00683681"/>
    <w:rsid w:val="00685BAD"/>
    <w:rsid w:val="0069090B"/>
    <w:rsid w:val="00691FF0"/>
    <w:rsid w:val="0069708E"/>
    <w:rsid w:val="006A346E"/>
    <w:rsid w:val="006B6E28"/>
    <w:rsid w:val="006B746C"/>
    <w:rsid w:val="006C5856"/>
    <w:rsid w:val="006E039D"/>
    <w:rsid w:val="006E7310"/>
    <w:rsid w:val="006F220D"/>
    <w:rsid w:val="006F3405"/>
    <w:rsid w:val="00701162"/>
    <w:rsid w:val="007160EF"/>
    <w:rsid w:val="00720B01"/>
    <w:rsid w:val="00720B05"/>
    <w:rsid w:val="007275A8"/>
    <w:rsid w:val="0073634B"/>
    <w:rsid w:val="0074528E"/>
    <w:rsid w:val="00754F22"/>
    <w:rsid w:val="00760135"/>
    <w:rsid w:val="00761F47"/>
    <w:rsid w:val="00780F24"/>
    <w:rsid w:val="0078603D"/>
    <w:rsid w:val="00792F2A"/>
    <w:rsid w:val="00795F61"/>
    <w:rsid w:val="007B3E15"/>
    <w:rsid w:val="007B6A9B"/>
    <w:rsid w:val="007B75F4"/>
    <w:rsid w:val="007C6C28"/>
    <w:rsid w:val="007D0764"/>
    <w:rsid w:val="007D215E"/>
    <w:rsid w:val="007D4970"/>
    <w:rsid w:val="007E27C2"/>
    <w:rsid w:val="007E5B65"/>
    <w:rsid w:val="007F5A66"/>
    <w:rsid w:val="008218D1"/>
    <w:rsid w:val="0083211E"/>
    <w:rsid w:val="008410DD"/>
    <w:rsid w:val="008437B6"/>
    <w:rsid w:val="00843912"/>
    <w:rsid w:val="0084733D"/>
    <w:rsid w:val="008554FD"/>
    <w:rsid w:val="00862B03"/>
    <w:rsid w:val="008716DC"/>
    <w:rsid w:val="00874E4D"/>
    <w:rsid w:val="00880F51"/>
    <w:rsid w:val="00884159"/>
    <w:rsid w:val="008844B0"/>
    <w:rsid w:val="008A3E29"/>
    <w:rsid w:val="008A73B2"/>
    <w:rsid w:val="008B1090"/>
    <w:rsid w:val="008C0BEC"/>
    <w:rsid w:val="008C111C"/>
    <w:rsid w:val="008C20D3"/>
    <w:rsid w:val="008C2B22"/>
    <w:rsid w:val="008E429C"/>
    <w:rsid w:val="008E51BB"/>
    <w:rsid w:val="008E5DE3"/>
    <w:rsid w:val="008E7CD8"/>
    <w:rsid w:val="008F257A"/>
    <w:rsid w:val="00902A8F"/>
    <w:rsid w:val="00903DE5"/>
    <w:rsid w:val="00905526"/>
    <w:rsid w:val="009120AF"/>
    <w:rsid w:val="00915E90"/>
    <w:rsid w:val="009228CE"/>
    <w:rsid w:val="009231C3"/>
    <w:rsid w:val="00927DC7"/>
    <w:rsid w:val="00936845"/>
    <w:rsid w:val="009504D9"/>
    <w:rsid w:val="00963089"/>
    <w:rsid w:val="00966302"/>
    <w:rsid w:val="00975BAD"/>
    <w:rsid w:val="0097605E"/>
    <w:rsid w:val="0099081A"/>
    <w:rsid w:val="0099484F"/>
    <w:rsid w:val="009A2B72"/>
    <w:rsid w:val="009B38F4"/>
    <w:rsid w:val="009B606B"/>
    <w:rsid w:val="009B7118"/>
    <w:rsid w:val="009C2CF8"/>
    <w:rsid w:val="009C5629"/>
    <w:rsid w:val="009D657F"/>
    <w:rsid w:val="009F40CC"/>
    <w:rsid w:val="00A11ECC"/>
    <w:rsid w:val="00A15B04"/>
    <w:rsid w:val="00A1601B"/>
    <w:rsid w:val="00A21EF9"/>
    <w:rsid w:val="00A23497"/>
    <w:rsid w:val="00A254B1"/>
    <w:rsid w:val="00A27560"/>
    <w:rsid w:val="00A30E34"/>
    <w:rsid w:val="00A332B6"/>
    <w:rsid w:val="00A427FA"/>
    <w:rsid w:val="00A47BAB"/>
    <w:rsid w:val="00A66114"/>
    <w:rsid w:val="00AA000D"/>
    <w:rsid w:val="00AA0056"/>
    <w:rsid w:val="00AA72AE"/>
    <w:rsid w:val="00AB1456"/>
    <w:rsid w:val="00AC05D8"/>
    <w:rsid w:val="00AC2654"/>
    <w:rsid w:val="00AE10B8"/>
    <w:rsid w:val="00AE2B51"/>
    <w:rsid w:val="00AF2940"/>
    <w:rsid w:val="00B136AE"/>
    <w:rsid w:val="00B2397C"/>
    <w:rsid w:val="00B26EB0"/>
    <w:rsid w:val="00B632CC"/>
    <w:rsid w:val="00B93068"/>
    <w:rsid w:val="00BB7910"/>
    <w:rsid w:val="00BD16E7"/>
    <w:rsid w:val="00BD4C2C"/>
    <w:rsid w:val="00BE3174"/>
    <w:rsid w:val="00BE5BDD"/>
    <w:rsid w:val="00C0095F"/>
    <w:rsid w:val="00C01647"/>
    <w:rsid w:val="00C022EB"/>
    <w:rsid w:val="00C04F70"/>
    <w:rsid w:val="00C21A7F"/>
    <w:rsid w:val="00C44ED1"/>
    <w:rsid w:val="00C62E03"/>
    <w:rsid w:val="00C83828"/>
    <w:rsid w:val="00C92531"/>
    <w:rsid w:val="00C945B3"/>
    <w:rsid w:val="00CA384B"/>
    <w:rsid w:val="00CC0100"/>
    <w:rsid w:val="00CD048B"/>
    <w:rsid w:val="00CE0E37"/>
    <w:rsid w:val="00CE1F21"/>
    <w:rsid w:val="00D208A9"/>
    <w:rsid w:val="00D230A7"/>
    <w:rsid w:val="00D35EF2"/>
    <w:rsid w:val="00D40264"/>
    <w:rsid w:val="00D4369F"/>
    <w:rsid w:val="00D51196"/>
    <w:rsid w:val="00D52226"/>
    <w:rsid w:val="00D53AFA"/>
    <w:rsid w:val="00D72E53"/>
    <w:rsid w:val="00D85BB9"/>
    <w:rsid w:val="00D96C5B"/>
    <w:rsid w:val="00D975C2"/>
    <w:rsid w:val="00DA1E8B"/>
    <w:rsid w:val="00DA4D5F"/>
    <w:rsid w:val="00DB03B2"/>
    <w:rsid w:val="00DC515E"/>
    <w:rsid w:val="00DD64AA"/>
    <w:rsid w:val="00DF4439"/>
    <w:rsid w:val="00DF6D0C"/>
    <w:rsid w:val="00E04C01"/>
    <w:rsid w:val="00E05470"/>
    <w:rsid w:val="00E07739"/>
    <w:rsid w:val="00E12F93"/>
    <w:rsid w:val="00E152CB"/>
    <w:rsid w:val="00E20C57"/>
    <w:rsid w:val="00E221F9"/>
    <w:rsid w:val="00E255D0"/>
    <w:rsid w:val="00E30069"/>
    <w:rsid w:val="00E32F95"/>
    <w:rsid w:val="00E63FBA"/>
    <w:rsid w:val="00E66131"/>
    <w:rsid w:val="00E70B8B"/>
    <w:rsid w:val="00E72EFC"/>
    <w:rsid w:val="00E8307A"/>
    <w:rsid w:val="00E856C1"/>
    <w:rsid w:val="00E927E6"/>
    <w:rsid w:val="00E95CEF"/>
    <w:rsid w:val="00EA4665"/>
    <w:rsid w:val="00EB78FC"/>
    <w:rsid w:val="00EC080A"/>
    <w:rsid w:val="00EC49DA"/>
    <w:rsid w:val="00ED3F8F"/>
    <w:rsid w:val="00EE00D7"/>
    <w:rsid w:val="00EE6153"/>
    <w:rsid w:val="00EE637B"/>
    <w:rsid w:val="00EE66D8"/>
    <w:rsid w:val="00EE7423"/>
    <w:rsid w:val="00EF65E7"/>
    <w:rsid w:val="00F01965"/>
    <w:rsid w:val="00F05258"/>
    <w:rsid w:val="00F36EE6"/>
    <w:rsid w:val="00F40402"/>
    <w:rsid w:val="00F44C20"/>
    <w:rsid w:val="00F60F3C"/>
    <w:rsid w:val="00F70C2D"/>
    <w:rsid w:val="00F76C8D"/>
    <w:rsid w:val="00F84058"/>
    <w:rsid w:val="00F8603E"/>
    <w:rsid w:val="00F933E3"/>
    <w:rsid w:val="00F977BF"/>
    <w:rsid w:val="00FB2EDD"/>
    <w:rsid w:val="00FB37F2"/>
    <w:rsid w:val="00FB4F75"/>
    <w:rsid w:val="00FC1F5C"/>
    <w:rsid w:val="00FC3B45"/>
    <w:rsid w:val="00FD3903"/>
    <w:rsid w:val="00FF2B59"/>
    <w:rsid w:val="00FF2F95"/>
    <w:rsid w:val="062C3C56"/>
    <w:rsid w:val="086C9A7D"/>
    <w:rsid w:val="26DA8232"/>
    <w:rsid w:val="2A4984B1"/>
    <w:rsid w:val="47774B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2EAE6A4"/>
  <w15:chartTrackingRefBased/>
  <w15:docId w15:val="{A2695184-3593-45A1-9D27-E35B69B89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526"/>
    <w:pPr>
      <w:spacing w:after="240" w:line="360" w:lineRule="auto"/>
    </w:pPr>
    <w:rPr>
      <w:rFonts w:ascii="Open Sans" w:hAnsi="Open Sans" w:cs="Open Sans"/>
    </w:rPr>
  </w:style>
  <w:style w:type="paragraph" w:styleId="Heading1">
    <w:name w:val="heading 1"/>
    <w:basedOn w:val="Normal"/>
    <w:next w:val="Normal"/>
    <w:link w:val="Heading1Char"/>
    <w:uiPriority w:val="9"/>
    <w:qFormat/>
    <w:rsid w:val="00EB78FC"/>
    <w:pPr>
      <w:keepNext/>
      <w:keepLines/>
      <w:spacing w:before="480" w:after="160" w:line="240" w:lineRule="auto"/>
      <w:outlineLvl w:val="0"/>
    </w:pPr>
    <w:rPr>
      <w:rFonts w:eastAsiaTheme="majorEastAsia"/>
      <w:color w:val="712177"/>
      <w:sz w:val="36"/>
      <w:szCs w:val="36"/>
    </w:rPr>
  </w:style>
  <w:style w:type="paragraph" w:styleId="Heading2">
    <w:name w:val="heading 2"/>
    <w:basedOn w:val="Normal"/>
    <w:next w:val="Normal"/>
    <w:link w:val="Heading2Char"/>
    <w:uiPriority w:val="9"/>
    <w:unhideWhenUsed/>
    <w:qFormat/>
    <w:rsid w:val="00C44ED1"/>
    <w:pPr>
      <w:keepNext/>
      <w:keepLines/>
      <w:spacing w:after="120" w:line="240" w:lineRule="auto"/>
      <w:outlineLvl w:val="1"/>
    </w:pPr>
    <w:rPr>
      <w:rFonts w:eastAsiaTheme="majorEastAsia"/>
      <w:color w:val="712177"/>
      <w:sz w:val="28"/>
      <w:szCs w:val="28"/>
    </w:rPr>
  </w:style>
  <w:style w:type="paragraph" w:styleId="Heading3">
    <w:name w:val="heading 3"/>
    <w:basedOn w:val="Normal"/>
    <w:next w:val="Normal"/>
    <w:link w:val="Heading3Char"/>
    <w:uiPriority w:val="9"/>
    <w:unhideWhenUsed/>
    <w:qFormat/>
    <w:rsid w:val="00C44ED1"/>
    <w:pPr>
      <w:spacing w:after="120" w:line="240" w:lineRule="auto"/>
      <w:outlineLvl w:val="2"/>
    </w:pPr>
    <w:rPr>
      <w:b/>
      <w:bCs/>
      <w:color w:val="71217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8FC"/>
    <w:rPr>
      <w:rFonts w:ascii="Open Sans" w:eastAsiaTheme="majorEastAsia" w:hAnsi="Open Sans" w:cs="Open Sans"/>
      <w:color w:val="712177"/>
      <w:sz w:val="36"/>
      <w:szCs w:val="36"/>
    </w:rPr>
  </w:style>
  <w:style w:type="character" w:customStyle="1" w:styleId="Heading2Char">
    <w:name w:val="Heading 2 Char"/>
    <w:basedOn w:val="DefaultParagraphFont"/>
    <w:link w:val="Heading2"/>
    <w:uiPriority w:val="9"/>
    <w:rsid w:val="00C44ED1"/>
    <w:rPr>
      <w:rFonts w:ascii="Open Sans" w:eastAsiaTheme="majorEastAsia" w:hAnsi="Open Sans" w:cs="Open Sans"/>
      <w:color w:val="712177"/>
      <w:sz w:val="28"/>
      <w:szCs w:val="28"/>
    </w:rPr>
  </w:style>
  <w:style w:type="paragraph" w:styleId="Header">
    <w:name w:val="header"/>
    <w:basedOn w:val="Normal"/>
    <w:link w:val="HeaderChar"/>
    <w:uiPriority w:val="99"/>
    <w:unhideWhenUsed/>
    <w:rsid w:val="007E5B65"/>
    <w:pPr>
      <w:tabs>
        <w:tab w:val="center" w:pos="4513"/>
        <w:tab w:val="right" w:pos="9026"/>
      </w:tabs>
      <w:spacing w:after="0"/>
    </w:pPr>
  </w:style>
  <w:style w:type="character" w:customStyle="1" w:styleId="HeaderChar">
    <w:name w:val="Header Char"/>
    <w:basedOn w:val="DefaultParagraphFont"/>
    <w:link w:val="Header"/>
    <w:uiPriority w:val="99"/>
    <w:rsid w:val="007E5B65"/>
    <w:rPr>
      <w:rFonts w:ascii="Open Sans" w:hAnsi="Open Sans" w:cs="Open Sans"/>
    </w:rPr>
  </w:style>
  <w:style w:type="paragraph" w:styleId="Footer">
    <w:name w:val="footer"/>
    <w:basedOn w:val="Normal"/>
    <w:link w:val="FooterChar"/>
    <w:uiPriority w:val="99"/>
    <w:unhideWhenUsed/>
    <w:rsid w:val="007E5B65"/>
    <w:pPr>
      <w:tabs>
        <w:tab w:val="center" w:pos="4513"/>
        <w:tab w:val="right" w:pos="9026"/>
      </w:tabs>
      <w:spacing w:after="0"/>
    </w:pPr>
  </w:style>
  <w:style w:type="character" w:customStyle="1" w:styleId="FooterChar">
    <w:name w:val="Footer Char"/>
    <w:basedOn w:val="DefaultParagraphFont"/>
    <w:link w:val="Footer"/>
    <w:uiPriority w:val="99"/>
    <w:rsid w:val="007E5B65"/>
    <w:rPr>
      <w:rFonts w:ascii="Open Sans" w:hAnsi="Open Sans" w:cs="Open Sans"/>
    </w:rPr>
  </w:style>
  <w:style w:type="paragraph" w:styleId="Title">
    <w:name w:val="Title"/>
    <w:basedOn w:val="Normal"/>
    <w:next w:val="Normal"/>
    <w:link w:val="TitleChar"/>
    <w:uiPriority w:val="10"/>
    <w:qFormat/>
    <w:rsid w:val="00C44ED1"/>
    <w:pPr>
      <w:spacing w:after="480" w:line="240" w:lineRule="auto"/>
      <w:contextualSpacing/>
    </w:pPr>
    <w:rPr>
      <w:rFonts w:eastAsiaTheme="majorEastAsia"/>
      <w:b/>
      <w:bCs/>
      <w:color w:val="712177"/>
      <w:spacing w:val="-10"/>
      <w:kern w:val="28"/>
      <w:sz w:val="56"/>
      <w:szCs w:val="56"/>
    </w:rPr>
  </w:style>
  <w:style w:type="character" w:customStyle="1" w:styleId="TitleChar">
    <w:name w:val="Title Char"/>
    <w:basedOn w:val="DefaultParagraphFont"/>
    <w:link w:val="Title"/>
    <w:uiPriority w:val="10"/>
    <w:rsid w:val="00C44ED1"/>
    <w:rPr>
      <w:rFonts w:ascii="Open Sans" w:eastAsiaTheme="majorEastAsia" w:hAnsi="Open Sans" w:cs="Open Sans"/>
      <w:b/>
      <w:bCs/>
      <w:color w:val="712177"/>
      <w:spacing w:val="-10"/>
      <w:kern w:val="28"/>
      <w:sz w:val="56"/>
      <w:szCs w:val="56"/>
    </w:rPr>
  </w:style>
  <w:style w:type="paragraph" w:styleId="Subtitle">
    <w:name w:val="Subtitle"/>
    <w:aliases w:val="Img caption"/>
    <w:basedOn w:val="Normal"/>
    <w:next w:val="Normal"/>
    <w:link w:val="SubtitleChar"/>
    <w:uiPriority w:val="11"/>
    <w:qFormat/>
    <w:rsid w:val="000E7C51"/>
    <w:pPr>
      <w:spacing w:line="240" w:lineRule="auto"/>
    </w:pPr>
    <w:rPr>
      <w:i/>
      <w:iCs/>
      <w:color w:val="712177"/>
    </w:rPr>
  </w:style>
  <w:style w:type="character" w:customStyle="1" w:styleId="SubtitleChar">
    <w:name w:val="Subtitle Char"/>
    <w:aliases w:val="Img caption Char"/>
    <w:basedOn w:val="DefaultParagraphFont"/>
    <w:link w:val="Subtitle"/>
    <w:uiPriority w:val="11"/>
    <w:rsid w:val="000E7C51"/>
    <w:rPr>
      <w:rFonts w:ascii="Open Sans" w:hAnsi="Open Sans" w:cs="Open Sans"/>
      <w:i/>
      <w:iCs/>
      <w:color w:val="712177"/>
    </w:rPr>
  </w:style>
  <w:style w:type="character" w:customStyle="1" w:styleId="Heading3Char">
    <w:name w:val="Heading 3 Char"/>
    <w:basedOn w:val="DefaultParagraphFont"/>
    <w:link w:val="Heading3"/>
    <w:uiPriority w:val="9"/>
    <w:rsid w:val="00C44ED1"/>
    <w:rPr>
      <w:rFonts w:ascii="Open Sans" w:hAnsi="Open Sans" w:cs="Open Sans"/>
      <w:b/>
      <w:bCs/>
      <w:color w:val="712177"/>
    </w:rPr>
  </w:style>
  <w:style w:type="character" w:styleId="SubtleEmphasis">
    <w:name w:val="Subtle Emphasis"/>
    <w:aliases w:val="Img paragraph"/>
    <w:uiPriority w:val="19"/>
    <w:qFormat/>
    <w:rsid w:val="00701162"/>
    <w:rPr>
      <w:noProof/>
    </w:rPr>
  </w:style>
  <w:style w:type="character" w:styleId="Hyperlink">
    <w:name w:val="Hyperlink"/>
    <w:basedOn w:val="DefaultParagraphFont"/>
    <w:uiPriority w:val="99"/>
    <w:unhideWhenUsed/>
    <w:rsid w:val="00321236"/>
    <w:rPr>
      <w:color w:val="0563C1" w:themeColor="hyperlink"/>
      <w:u w:val="single"/>
    </w:rPr>
  </w:style>
  <w:style w:type="character" w:styleId="UnresolvedMention">
    <w:name w:val="Unresolved Mention"/>
    <w:basedOn w:val="DefaultParagraphFont"/>
    <w:uiPriority w:val="99"/>
    <w:semiHidden/>
    <w:unhideWhenUsed/>
    <w:rsid w:val="00321236"/>
    <w:rPr>
      <w:color w:val="605E5C"/>
      <w:shd w:val="clear" w:color="auto" w:fill="E1DFDD"/>
    </w:rPr>
  </w:style>
  <w:style w:type="table" w:styleId="TableGrid">
    <w:name w:val="Table Grid"/>
    <w:basedOn w:val="TableNormal"/>
    <w:uiPriority w:val="39"/>
    <w:rsid w:val="00FF2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Table text"/>
    <w:uiPriority w:val="20"/>
    <w:rsid w:val="00405ADD"/>
  </w:style>
  <w:style w:type="paragraph" w:styleId="ListParagraph">
    <w:name w:val="List Paragraph"/>
    <w:basedOn w:val="Normal"/>
    <w:uiPriority w:val="34"/>
    <w:qFormat/>
    <w:rsid w:val="008A3E29"/>
    <w:pPr>
      <w:ind w:left="720"/>
      <w:contextualSpacing/>
    </w:pPr>
  </w:style>
  <w:style w:type="paragraph" w:styleId="TOCHeading">
    <w:name w:val="TOC Heading"/>
    <w:basedOn w:val="Heading1"/>
    <w:next w:val="Normal"/>
    <w:uiPriority w:val="39"/>
    <w:unhideWhenUsed/>
    <w:qFormat/>
    <w:rsid w:val="00760135"/>
    <w:pPr>
      <w:spacing w:before="240" w:after="0" w:line="259" w:lineRule="auto"/>
      <w:outlineLvl w:val="9"/>
    </w:pPr>
    <w:rPr>
      <w:rFonts w:asciiTheme="majorHAnsi" w:hAnsiTheme="majorHAnsi" w:cstheme="majorBidi"/>
      <w:color w:val="541858" w:themeColor="accent1" w:themeShade="BF"/>
      <w:sz w:val="32"/>
      <w:szCs w:val="32"/>
      <w:lang w:val="en-US"/>
    </w:rPr>
  </w:style>
  <w:style w:type="paragraph" w:styleId="TOC1">
    <w:name w:val="toc 1"/>
    <w:basedOn w:val="Normal"/>
    <w:next w:val="Normal"/>
    <w:autoRedefine/>
    <w:uiPriority w:val="39"/>
    <w:unhideWhenUsed/>
    <w:rsid w:val="00760135"/>
    <w:pPr>
      <w:spacing w:after="100"/>
    </w:pPr>
  </w:style>
  <w:style w:type="paragraph" w:styleId="TOC2">
    <w:name w:val="toc 2"/>
    <w:basedOn w:val="Normal"/>
    <w:next w:val="Normal"/>
    <w:autoRedefine/>
    <w:uiPriority w:val="39"/>
    <w:unhideWhenUsed/>
    <w:rsid w:val="00760135"/>
    <w:pPr>
      <w:spacing w:after="100"/>
      <w:ind w:left="220"/>
    </w:pPr>
  </w:style>
  <w:style w:type="paragraph" w:styleId="ListBullet">
    <w:name w:val="List Bullet"/>
    <w:basedOn w:val="Normal"/>
    <w:uiPriority w:val="99"/>
    <w:unhideWhenUsed/>
    <w:rsid w:val="00DB03B2"/>
    <w:pPr>
      <w:numPr>
        <w:numId w:val="4"/>
      </w:numPr>
      <w:contextualSpacing/>
    </w:pPr>
  </w:style>
  <w:style w:type="paragraph" w:styleId="HTMLPreformatted">
    <w:name w:val="HTML Preformatted"/>
    <w:basedOn w:val="Normal"/>
    <w:link w:val="HTMLPreformattedChar"/>
    <w:uiPriority w:val="99"/>
    <w:semiHidden/>
    <w:unhideWhenUsed/>
    <w:rsid w:val="008E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7CD8"/>
    <w:rPr>
      <w:rFonts w:ascii="Courier New" w:eastAsia="Times New Roman" w:hAnsi="Courier New" w:cs="Courier New"/>
      <w:sz w:val="20"/>
      <w:szCs w:val="20"/>
      <w:lang w:eastAsia="en-GB"/>
    </w:rPr>
  </w:style>
  <w:style w:type="character" w:customStyle="1" w:styleId="pln">
    <w:name w:val="pln"/>
    <w:basedOn w:val="DefaultParagraphFont"/>
    <w:rsid w:val="008E7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662775">
      <w:bodyDiv w:val="1"/>
      <w:marLeft w:val="0"/>
      <w:marRight w:val="0"/>
      <w:marTop w:val="0"/>
      <w:marBottom w:val="0"/>
      <w:divBdr>
        <w:top w:val="none" w:sz="0" w:space="0" w:color="auto"/>
        <w:left w:val="none" w:sz="0" w:space="0" w:color="auto"/>
        <w:bottom w:val="none" w:sz="0" w:space="0" w:color="auto"/>
        <w:right w:val="none" w:sz="0" w:space="0" w:color="auto"/>
      </w:divBdr>
    </w:div>
    <w:div w:id="1274752199">
      <w:bodyDiv w:val="1"/>
      <w:marLeft w:val="0"/>
      <w:marRight w:val="0"/>
      <w:marTop w:val="0"/>
      <w:marBottom w:val="0"/>
      <w:divBdr>
        <w:top w:val="none" w:sz="0" w:space="0" w:color="auto"/>
        <w:left w:val="none" w:sz="0" w:space="0" w:color="auto"/>
        <w:bottom w:val="none" w:sz="0" w:space="0" w:color="auto"/>
        <w:right w:val="none" w:sz="0" w:space="0" w:color="auto"/>
      </w:divBdr>
    </w:div>
    <w:div w:id="1918510331">
      <w:bodyDiv w:val="1"/>
      <w:marLeft w:val="0"/>
      <w:marRight w:val="0"/>
      <w:marTop w:val="0"/>
      <w:marBottom w:val="0"/>
      <w:divBdr>
        <w:top w:val="none" w:sz="0" w:space="0" w:color="auto"/>
        <w:left w:val="none" w:sz="0" w:space="0" w:color="auto"/>
        <w:bottom w:val="none" w:sz="0" w:space="0" w:color="auto"/>
        <w:right w:val="none" w:sz="0" w:space="0" w:color="auto"/>
      </w:divBdr>
    </w:div>
    <w:div w:id="207993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android.com/guide/topics/resources/string-resource" TargetMode="Externa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6.svg"/><Relationship Id="rId2" Type="http://schemas.openxmlformats.org/officeDocument/2006/relationships/image" Target="media/image5.png"/><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onedrive_two\OneDrive%20-%20Robert%20Gordon%20University\Word%20Accessible%20Document%20Template%20(large%20header%20bar).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4546A"/>
      </a:dk2>
      <a:lt2>
        <a:srgbClr val="E7E6E6"/>
      </a:lt2>
      <a:accent1>
        <a:srgbClr val="712177"/>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668AD7851D87042ADABC2FC5F8D349B" ma:contentTypeVersion="2" ma:contentTypeDescription="Create a new document." ma:contentTypeScope="" ma:versionID="344cb0859fa353a25fe729dad509c1a9">
  <xsd:schema xmlns:xsd="http://www.w3.org/2001/XMLSchema" xmlns:xs="http://www.w3.org/2001/XMLSchema" xmlns:p="http://schemas.microsoft.com/office/2006/metadata/properties" xmlns:ns2="4fda59b2-845c-4c8e-9a06-59a686a5ff47" targetNamespace="http://schemas.microsoft.com/office/2006/metadata/properties" ma:root="true" ma:fieldsID="2f5ca9445bb02b669d420c321cae36b1" ns2:_="">
    <xsd:import namespace="4fda59b2-845c-4c8e-9a06-59a686a5ff4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da59b2-845c-4c8e-9a06-59a686a5ff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674A10-D1C0-4200-89DF-99FF973CFB0E}">
  <ds:schemaRefs>
    <ds:schemaRef ds:uri="http://schemas.openxmlformats.org/officeDocument/2006/bibliography"/>
  </ds:schemaRefs>
</ds:datastoreItem>
</file>

<file path=customXml/itemProps2.xml><?xml version="1.0" encoding="utf-8"?>
<ds:datastoreItem xmlns:ds="http://schemas.openxmlformats.org/officeDocument/2006/customXml" ds:itemID="{9AB7C54D-D811-4577-8767-696716D2179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A990A59-0E17-4098-804A-7E15808945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da59b2-845c-4c8e-9a06-59a686a5ff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8E82E3-34C8-445D-AC6B-5EEB0D33F9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Accessible Document Template (large header bar).dotx</Template>
  <TotalTime>306</TotalTime>
  <Pages>9</Pages>
  <Words>1792</Words>
  <Characters>10220</Characters>
  <Application>Microsoft Office Word</Application>
  <DocSecurity>0</DocSecurity>
  <Lines>85</Lines>
  <Paragraphs>23</Paragraphs>
  <ScaleCrop>false</ScaleCrop>
  <Company/>
  <LinksUpToDate>false</LinksUpToDate>
  <CharactersWithSpaces>11989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Corsar</dc:creator>
  <cp:keywords/>
  <dc:description/>
  <cp:lastModifiedBy>David Corsar (SOC)</cp:lastModifiedBy>
  <cp:revision>256</cp:revision>
  <dcterms:created xsi:type="dcterms:W3CDTF">2021-09-23T04:53:00Z</dcterms:created>
  <dcterms:modified xsi:type="dcterms:W3CDTF">2022-09-28T18:32:00Z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0x010100A668AD7851D87042ADABC2FC5F8D349B</vt:lpwstr>
  </property>
</Properties>
</file>